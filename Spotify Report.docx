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0991C8A8" w14:textId="77777777" w:rsidTr="00F4715A">
        <w:trPr>
          <w:trHeight w:val="9693"/>
        </w:trPr>
        <w:tc>
          <w:tcPr>
            <w:tcW w:w="5000" w:type="pct"/>
            <w:gridSpan w:val="5"/>
          </w:tcPr>
          <w:p w14:paraId="13283BFB" w14:textId="77777777" w:rsidR="00C3569F" w:rsidRDefault="00C3569F" w:rsidP="00B7244E">
            <w:r w:rsidRPr="009B5DF8">
              <w:rPr>
                <w:noProof/>
                <w:lang w:eastAsia="en-AU"/>
              </w:rPr>
              <w:drawing>
                <wp:inline distT="0" distB="0" distL="0" distR="0" wp14:anchorId="25DEE1EA" wp14:editId="0D0C5A68">
                  <wp:extent cx="6857664" cy="4571776"/>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57664" cy="4571776"/>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FD7DD3C" w14:textId="77777777" w:rsidTr="00F4715A">
        <w:trPr>
          <w:trHeight w:val="144"/>
        </w:trPr>
        <w:tc>
          <w:tcPr>
            <w:tcW w:w="417" w:type="pct"/>
            <w:vMerge w:val="restart"/>
            <w:shd w:val="clear" w:color="auto" w:fill="000000" w:themeFill="text1"/>
          </w:tcPr>
          <w:p w14:paraId="38CB788C" w14:textId="77777777" w:rsidR="00C3569F" w:rsidRDefault="00C3569F" w:rsidP="00B7244E"/>
        </w:tc>
        <w:tc>
          <w:tcPr>
            <w:tcW w:w="2083" w:type="pct"/>
            <w:tcBorders>
              <w:top w:val="single" w:sz="48" w:space="0" w:color="D83D27" w:themeColor="accent2"/>
            </w:tcBorders>
            <w:shd w:val="clear" w:color="auto" w:fill="000000" w:themeFill="text1"/>
          </w:tcPr>
          <w:p w14:paraId="70DC7071" w14:textId="77777777" w:rsidR="00C3569F" w:rsidRPr="00A00E8F" w:rsidRDefault="00C3569F" w:rsidP="00B7244E"/>
        </w:tc>
        <w:tc>
          <w:tcPr>
            <w:tcW w:w="2084" w:type="pct"/>
            <w:gridSpan w:val="2"/>
            <w:shd w:val="clear" w:color="auto" w:fill="000000" w:themeFill="text1"/>
          </w:tcPr>
          <w:p w14:paraId="53D29A3B" w14:textId="77777777" w:rsidR="00C3569F" w:rsidRPr="00A00E8F" w:rsidRDefault="00C3569F" w:rsidP="00B7244E"/>
        </w:tc>
        <w:tc>
          <w:tcPr>
            <w:tcW w:w="416" w:type="pct"/>
            <w:vMerge w:val="restart"/>
            <w:shd w:val="clear" w:color="auto" w:fill="000000" w:themeFill="text1"/>
          </w:tcPr>
          <w:p w14:paraId="5173BAF3" w14:textId="77777777" w:rsidR="00C3569F" w:rsidRDefault="00C3569F" w:rsidP="00B7244E"/>
        </w:tc>
      </w:tr>
      <w:tr w:rsidR="00C3569F" w14:paraId="1DC20B0B" w14:textId="77777777" w:rsidTr="00F4715A">
        <w:trPr>
          <w:trHeight w:val="3132"/>
        </w:trPr>
        <w:tc>
          <w:tcPr>
            <w:tcW w:w="417" w:type="pct"/>
            <w:vMerge/>
            <w:shd w:val="clear" w:color="auto" w:fill="000000" w:themeFill="text1"/>
          </w:tcPr>
          <w:p w14:paraId="774F2248" w14:textId="77777777" w:rsidR="00C3569F" w:rsidRDefault="00C3569F" w:rsidP="00B7244E"/>
        </w:tc>
        <w:tc>
          <w:tcPr>
            <w:tcW w:w="4167" w:type="pct"/>
            <w:gridSpan w:val="3"/>
            <w:shd w:val="clear" w:color="auto" w:fill="000000" w:themeFill="text1"/>
          </w:tcPr>
          <w:p w14:paraId="31E31C0B" w14:textId="48CB2E9D" w:rsidR="00C3569F" w:rsidRPr="00C3569F" w:rsidRDefault="005A0DE1" w:rsidP="00B7244E">
            <w:pPr>
              <w:pStyle w:val="Title"/>
            </w:pPr>
            <w:r>
              <w:t>what makes a popular song?</w:t>
            </w:r>
          </w:p>
          <w:p w14:paraId="70B79D72" w14:textId="169FF091" w:rsidR="00C3569F" w:rsidRPr="00C3569F" w:rsidRDefault="005A0DE1" w:rsidP="00391728">
            <w:pPr>
              <w:pStyle w:val="Subtitle"/>
            </w:pPr>
            <w:r>
              <w:t>group-of-four</w:t>
            </w:r>
          </w:p>
        </w:tc>
        <w:tc>
          <w:tcPr>
            <w:tcW w:w="416" w:type="pct"/>
            <w:vMerge/>
            <w:shd w:val="clear" w:color="auto" w:fill="000000" w:themeFill="text1"/>
          </w:tcPr>
          <w:p w14:paraId="4F201B3E" w14:textId="77777777" w:rsidR="00C3569F" w:rsidRDefault="00C3569F" w:rsidP="00B7244E"/>
        </w:tc>
      </w:tr>
      <w:tr w:rsidR="00C3569F" w14:paraId="3D13249D" w14:textId="77777777" w:rsidTr="00F4715A">
        <w:trPr>
          <w:trHeight w:val="576"/>
        </w:trPr>
        <w:tc>
          <w:tcPr>
            <w:tcW w:w="417" w:type="pct"/>
            <w:vMerge/>
            <w:shd w:val="clear" w:color="auto" w:fill="000000" w:themeFill="text1"/>
          </w:tcPr>
          <w:p w14:paraId="382E5F97" w14:textId="77777777" w:rsidR="00C3569F" w:rsidRDefault="00C3569F" w:rsidP="00B7244E"/>
        </w:tc>
        <w:tc>
          <w:tcPr>
            <w:tcW w:w="2778" w:type="pct"/>
            <w:gridSpan w:val="2"/>
            <w:shd w:val="clear" w:color="auto" w:fill="000000" w:themeFill="text1"/>
          </w:tcPr>
          <w:p w14:paraId="6615FF57" w14:textId="31919E7F" w:rsidR="00C3569F" w:rsidRPr="001A531B" w:rsidRDefault="005A0DE1" w:rsidP="00B7244E">
            <w:pPr>
              <w:pStyle w:val="company"/>
              <w:rPr>
                <w:szCs w:val="72"/>
              </w:rPr>
            </w:pPr>
            <w:r>
              <w:t xml:space="preserve">Project 1 </w:t>
            </w:r>
          </w:p>
        </w:tc>
        <w:tc>
          <w:tcPr>
            <w:tcW w:w="1389" w:type="pct"/>
            <w:shd w:val="clear" w:color="auto" w:fill="000000" w:themeFill="text1"/>
          </w:tcPr>
          <w:p w14:paraId="74F1A47D" w14:textId="659EE775" w:rsidR="00C3569F" w:rsidRPr="00C3569F" w:rsidRDefault="005A0DE1" w:rsidP="00B7244E">
            <w:pPr>
              <w:pStyle w:val="Email"/>
            </w:pPr>
            <w:r>
              <w:t>December 2021</w:t>
            </w:r>
          </w:p>
        </w:tc>
        <w:tc>
          <w:tcPr>
            <w:tcW w:w="416" w:type="pct"/>
            <w:vMerge/>
            <w:shd w:val="clear" w:color="auto" w:fill="000000" w:themeFill="text1"/>
          </w:tcPr>
          <w:p w14:paraId="75404139" w14:textId="77777777" w:rsidR="00C3569F" w:rsidRDefault="00C3569F" w:rsidP="00B7244E"/>
        </w:tc>
      </w:tr>
    </w:tbl>
    <w:p w14:paraId="22706D15" w14:textId="77777777" w:rsidR="00952F7D" w:rsidRPr="00C3569F" w:rsidRDefault="00952F7D" w:rsidP="00B7244E"/>
    <w:p w14:paraId="4E15947F"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14:paraId="5B4DEEE3" w14:textId="77777777" w:rsidTr="00F4715A">
        <w:trPr>
          <w:gridAfter w:val="1"/>
          <w:wAfter w:w="10" w:type="dxa"/>
          <w:trHeight w:val="8343"/>
        </w:trPr>
        <w:tc>
          <w:tcPr>
            <w:tcW w:w="10791" w:type="dxa"/>
            <w:gridSpan w:val="5"/>
          </w:tcPr>
          <w:p w14:paraId="2CEEAC1F" w14:textId="77777777" w:rsidR="00C3569F" w:rsidRDefault="00C3569F" w:rsidP="00B7244E">
            <w:r w:rsidRPr="009B5DF8">
              <w:rPr>
                <w:noProof/>
                <w:lang w:eastAsia="en-AU"/>
              </w:rPr>
              <w:lastRenderedPageBreak/>
              <w:drawing>
                <wp:inline distT="0" distB="0" distL="0" distR="0" wp14:anchorId="39C7228E" wp14:editId="27857C53">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583EA53" w14:textId="77777777" w:rsidTr="00F4715A">
        <w:trPr>
          <w:trHeight w:val="24"/>
        </w:trPr>
        <w:tc>
          <w:tcPr>
            <w:tcW w:w="900" w:type="dxa"/>
            <w:shd w:val="clear" w:color="auto" w:fill="D83D27" w:themeFill="accent2"/>
          </w:tcPr>
          <w:p w14:paraId="57D25B32"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3C017A1C"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1FB6620F" w14:textId="77777777" w:rsidR="00C3569F" w:rsidRPr="00415473" w:rsidRDefault="00C3569F" w:rsidP="00B7244E">
            <w:pPr>
              <w:rPr>
                <w:noProof/>
                <w:lang w:eastAsia="en-AU"/>
              </w:rPr>
            </w:pPr>
          </w:p>
        </w:tc>
        <w:tc>
          <w:tcPr>
            <w:tcW w:w="901" w:type="dxa"/>
            <w:gridSpan w:val="2"/>
            <w:shd w:val="clear" w:color="auto" w:fill="D83D27" w:themeFill="accent2"/>
          </w:tcPr>
          <w:p w14:paraId="32DCA3C7" w14:textId="77777777" w:rsidR="00C3569F" w:rsidRPr="00415473" w:rsidRDefault="00C3569F" w:rsidP="00B7244E">
            <w:pPr>
              <w:rPr>
                <w:noProof/>
                <w:lang w:eastAsia="en-AU"/>
              </w:rPr>
            </w:pPr>
          </w:p>
        </w:tc>
      </w:tr>
      <w:tr w:rsidR="00C3569F" w14:paraId="6EB1E564" w14:textId="77777777" w:rsidTr="002A5BA5">
        <w:trPr>
          <w:gridAfter w:val="1"/>
          <w:wAfter w:w="10" w:type="dxa"/>
          <w:trHeight w:val="3744"/>
        </w:trPr>
        <w:tc>
          <w:tcPr>
            <w:tcW w:w="900" w:type="dxa"/>
            <w:shd w:val="clear" w:color="auto" w:fill="D83D27" w:themeFill="accent2"/>
          </w:tcPr>
          <w:p w14:paraId="40C1549C" w14:textId="77777777" w:rsidR="00C3569F" w:rsidRDefault="00C3569F" w:rsidP="00305E74">
            <w:pPr>
              <w:jc w:val="both"/>
            </w:pPr>
          </w:p>
        </w:tc>
        <w:tc>
          <w:tcPr>
            <w:tcW w:w="8991" w:type="dxa"/>
            <w:gridSpan w:val="2"/>
            <w:shd w:val="clear" w:color="auto" w:fill="D83D27" w:themeFill="accent2"/>
          </w:tcPr>
          <w:p w14:paraId="53D7B212" w14:textId="2830FCC6" w:rsidR="00C3569F" w:rsidRPr="008D1BFA" w:rsidRDefault="00305E74" w:rsidP="00305E74">
            <w:pPr>
              <w:pStyle w:val="Heading1White"/>
              <w:jc w:val="both"/>
            </w:pPr>
            <w:r>
              <w:t>PRoject 1: Spotify</w:t>
            </w:r>
          </w:p>
          <w:p w14:paraId="4F446B10" w14:textId="660FC538" w:rsidR="00305E74" w:rsidRPr="00305E74" w:rsidRDefault="00305E74" w:rsidP="00305E74">
            <w:pPr>
              <w:pStyle w:val="Heading1White"/>
              <w:jc w:val="both"/>
              <w:rPr>
                <w:rFonts w:asciiTheme="minorHAnsi" w:hAnsiTheme="minorHAnsi"/>
                <w:b w:val="0"/>
                <w:caps w:val="0"/>
                <w:sz w:val="24"/>
                <w:szCs w:val="28"/>
              </w:rPr>
            </w:pPr>
            <w:r w:rsidRPr="00305E74">
              <w:rPr>
                <w:rFonts w:asciiTheme="minorHAnsi" w:hAnsiTheme="minorHAnsi"/>
                <w:b w:val="0"/>
                <w:caps w:val="0"/>
                <w:sz w:val="24"/>
                <w:szCs w:val="28"/>
              </w:rPr>
              <w:t>The aim of this project was to collect data and perform an EDA, presenting the results as a group</w:t>
            </w:r>
            <w:r>
              <w:rPr>
                <w:rFonts w:asciiTheme="minorHAnsi" w:hAnsiTheme="minorHAnsi"/>
                <w:b w:val="0"/>
                <w:caps w:val="0"/>
                <w:sz w:val="24"/>
                <w:szCs w:val="28"/>
              </w:rPr>
              <w:t xml:space="preserve">. This project investigates what makes a popular song on the music streaming platform, Spotify. </w:t>
            </w:r>
          </w:p>
          <w:p w14:paraId="22F42EE2" w14:textId="36F8C430" w:rsidR="00C3569F" w:rsidRPr="001B28D2" w:rsidRDefault="00305E74" w:rsidP="00305E74">
            <w:pPr>
              <w:pStyle w:val="NormalWhite"/>
              <w:jc w:val="both"/>
            </w:pPr>
            <w:r>
              <w:t>To investigate this, the</w:t>
            </w:r>
            <w:r w:rsidRPr="00305E74">
              <w:t xml:space="preserve"> most steamed songs on the Spotify platform</w:t>
            </w:r>
            <w:r>
              <w:t xml:space="preserve"> were chosen for analysis. </w:t>
            </w:r>
          </w:p>
        </w:tc>
        <w:tc>
          <w:tcPr>
            <w:tcW w:w="900" w:type="dxa"/>
            <w:gridSpan w:val="2"/>
            <w:shd w:val="clear" w:color="auto" w:fill="D83D27" w:themeFill="accent2"/>
          </w:tcPr>
          <w:p w14:paraId="0CB74A81" w14:textId="77777777" w:rsidR="00C3569F" w:rsidRDefault="00C3569F" w:rsidP="00B7244E"/>
        </w:tc>
      </w:tr>
    </w:tbl>
    <w:p w14:paraId="39BA25D0" w14:textId="77777777" w:rsidR="00C3569F" w:rsidRDefault="00C3569F" w:rsidP="00B7244E"/>
    <w:p w14:paraId="35497966"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62"/>
        <w:gridCol w:w="6379"/>
        <w:gridCol w:w="20"/>
      </w:tblGrid>
      <w:tr w:rsidR="00C3569F" w14:paraId="33EE8BB9" w14:textId="77777777" w:rsidTr="00F4715A">
        <w:trPr>
          <w:gridAfter w:val="1"/>
          <w:wAfter w:w="20" w:type="dxa"/>
          <w:trHeight w:val="144"/>
        </w:trPr>
        <w:tc>
          <w:tcPr>
            <w:tcW w:w="4462" w:type="dxa"/>
            <w:tcBorders>
              <w:top w:val="single" w:sz="48" w:space="0" w:color="D83D27" w:themeColor="accent2"/>
            </w:tcBorders>
          </w:tcPr>
          <w:p w14:paraId="5EC319EA" w14:textId="77777777" w:rsidR="00C3569F" w:rsidRPr="001320AC" w:rsidRDefault="00C3569F" w:rsidP="00B7244E"/>
        </w:tc>
        <w:tc>
          <w:tcPr>
            <w:tcW w:w="6379" w:type="dxa"/>
          </w:tcPr>
          <w:p w14:paraId="7DC61A5E" w14:textId="77777777" w:rsidR="00C3569F" w:rsidRPr="001320AC" w:rsidRDefault="00C3569F" w:rsidP="00B7244E"/>
        </w:tc>
      </w:tr>
      <w:tr w:rsidR="00C3569F" w14:paraId="218D4A05" w14:textId="77777777" w:rsidTr="00F4715A">
        <w:trPr>
          <w:gridAfter w:val="1"/>
          <w:wAfter w:w="20" w:type="dxa"/>
          <w:trHeight w:val="4431"/>
        </w:trPr>
        <w:tc>
          <w:tcPr>
            <w:tcW w:w="10841" w:type="dxa"/>
            <w:gridSpan w:val="2"/>
          </w:tcPr>
          <w:p w14:paraId="40CBB366" w14:textId="77777777" w:rsidR="00F33C02" w:rsidRDefault="00F33C02" w:rsidP="009F0B04">
            <w:pPr>
              <w:pStyle w:val="Heading2"/>
              <w:rPr>
                <w:sz w:val="36"/>
                <w:szCs w:val="44"/>
              </w:rPr>
            </w:pPr>
          </w:p>
          <w:p w14:paraId="6173108C" w14:textId="304421A6" w:rsidR="00C3569F" w:rsidRPr="009F0B04" w:rsidRDefault="009F0B04" w:rsidP="009F0B04">
            <w:pPr>
              <w:pStyle w:val="Heading2"/>
              <w:rPr>
                <w:sz w:val="36"/>
                <w:szCs w:val="44"/>
              </w:rPr>
            </w:pPr>
            <w:r w:rsidRPr="009F0B04">
              <w:rPr>
                <w:sz w:val="36"/>
                <w:szCs w:val="44"/>
              </w:rPr>
              <w:t>I</w:t>
            </w:r>
            <w:r w:rsidR="00305E74" w:rsidRPr="009F0B04">
              <w:rPr>
                <w:sz w:val="36"/>
                <w:szCs w:val="44"/>
              </w:rPr>
              <w:t>ntroduction</w:t>
            </w:r>
          </w:p>
          <w:p w14:paraId="62F44E7B" w14:textId="49B10FBD" w:rsidR="00C3569F" w:rsidRPr="00C3569F" w:rsidRDefault="00C3569F" w:rsidP="00391728">
            <w:pPr>
              <w:pStyle w:val="Heading2"/>
            </w:pPr>
          </w:p>
          <w:p w14:paraId="3E4F3FFC" w14:textId="0FA3D1DD" w:rsidR="001B28D2" w:rsidRPr="00ED695E" w:rsidRDefault="00420AC9" w:rsidP="00560151">
            <w:pPr>
              <w:spacing w:line="276" w:lineRule="auto"/>
              <w:jc w:val="both"/>
              <w:rPr>
                <w:rFonts w:cstheme="minorHAnsi"/>
              </w:rPr>
            </w:pPr>
            <w:r w:rsidRPr="00ED695E">
              <w:rPr>
                <w:rFonts w:cstheme="minorHAnsi"/>
              </w:rPr>
              <w:t xml:space="preserve">Spotify is an online streaming platform founded by Daniel Ek and Martin Lorentzon, in mid-2006. Spotify is currently the largest music streaming service across the globe, with almost 400 million monthly active users. </w:t>
            </w:r>
          </w:p>
          <w:p w14:paraId="01568855" w14:textId="167A3689" w:rsidR="00C3569F" w:rsidRPr="00ED695E" w:rsidRDefault="00C3569F" w:rsidP="00560151">
            <w:pPr>
              <w:spacing w:line="276" w:lineRule="auto"/>
              <w:jc w:val="both"/>
              <w:rPr>
                <w:rFonts w:cstheme="minorHAnsi"/>
              </w:rPr>
            </w:pPr>
          </w:p>
          <w:p w14:paraId="698AD8A5" w14:textId="2EFA44E7" w:rsidR="00420AC9" w:rsidRPr="00ED695E" w:rsidRDefault="00420AC9" w:rsidP="00560151">
            <w:pPr>
              <w:spacing w:line="276" w:lineRule="auto"/>
              <w:jc w:val="both"/>
              <w:rPr>
                <w:rFonts w:cstheme="minorHAnsi"/>
              </w:rPr>
            </w:pPr>
            <w:r w:rsidRPr="00ED695E">
              <w:rPr>
                <w:rFonts w:cstheme="minorHAnsi"/>
              </w:rPr>
              <w:t>Th</w:t>
            </w:r>
            <w:r w:rsidR="00FA5463">
              <w:rPr>
                <w:rFonts w:cstheme="minorHAnsi"/>
              </w:rPr>
              <w:t>e</w:t>
            </w:r>
            <w:r w:rsidRPr="00ED695E">
              <w:rPr>
                <w:rFonts w:cstheme="minorHAnsi"/>
              </w:rPr>
              <w:t xml:space="preserve"> aim of this project was to explore what makes a song popular </w:t>
            </w:r>
            <w:r w:rsidR="0069280A" w:rsidRPr="00ED695E">
              <w:rPr>
                <w:rFonts w:cstheme="minorHAnsi"/>
              </w:rPr>
              <w:t xml:space="preserve">by analysing the top 100 </w:t>
            </w:r>
            <w:r w:rsidR="00560151" w:rsidRPr="00ED695E">
              <w:rPr>
                <w:rFonts w:cstheme="minorHAnsi"/>
              </w:rPr>
              <w:t xml:space="preserve">streamed </w:t>
            </w:r>
            <w:r w:rsidR="0069280A" w:rsidRPr="00ED695E">
              <w:rPr>
                <w:rFonts w:cstheme="minorHAnsi"/>
              </w:rPr>
              <w:t xml:space="preserve">songs on </w:t>
            </w:r>
            <w:r w:rsidRPr="00ED695E">
              <w:rPr>
                <w:rFonts w:cstheme="minorHAnsi"/>
              </w:rPr>
              <w:t>the streaming platform Spotify</w:t>
            </w:r>
            <w:r w:rsidR="0069280A" w:rsidRPr="00ED695E">
              <w:rPr>
                <w:rFonts w:cstheme="minorHAnsi"/>
              </w:rPr>
              <w:t xml:space="preserve">. </w:t>
            </w:r>
            <w:r w:rsidR="00991857" w:rsidRPr="00ED695E">
              <w:rPr>
                <w:rFonts w:cstheme="minorHAnsi"/>
              </w:rPr>
              <w:t xml:space="preserve">In order to </w:t>
            </w:r>
            <w:r w:rsidR="000A1DEB" w:rsidRPr="00ED695E">
              <w:rPr>
                <w:rFonts w:cstheme="minorHAnsi"/>
              </w:rPr>
              <w:t>collate</w:t>
            </w:r>
            <w:r w:rsidR="00991857" w:rsidRPr="00ED695E">
              <w:rPr>
                <w:rFonts w:cstheme="minorHAnsi"/>
              </w:rPr>
              <w:t xml:space="preserve"> the required data, the Spotify API was utilised </w:t>
            </w:r>
            <w:r w:rsidR="000A1DEB" w:rsidRPr="00ED695E">
              <w:rPr>
                <w:rFonts w:cstheme="minorHAnsi"/>
              </w:rPr>
              <w:t xml:space="preserve">to return JSON metadata about the artists’ name, tracks, streams (millions), followers, and </w:t>
            </w:r>
            <w:r w:rsidR="00560151" w:rsidRPr="00ED695E">
              <w:rPr>
                <w:rFonts w:cstheme="minorHAnsi"/>
              </w:rPr>
              <w:t>various audio features</w:t>
            </w:r>
            <w:r w:rsidR="00FA257B" w:rsidRPr="00ED695E">
              <w:rPr>
                <w:rFonts w:cstheme="minorHAnsi"/>
              </w:rPr>
              <w:t>,</w:t>
            </w:r>
            <w:r w:rsidR="00560151" w:rsidRPr="00ED695E">
              <w:rPr>
                <w:rFonts w:cstheme="minorHAnsi"/>
              </w:rPr>
              <w:t xml:space="preserve"> directly from the Spotify data catalogue. </w:t>
            </w:r>
          </w:p>
          <w:p w14:paraId="3BBADA89" w14:textId="77777777" w:rsidR="008D1BFA" w:rsidRDefault="008D1BFA" w:rsidP="00B7244E"/>
          <w:p w14:paraId="6FB8D9ED" w14:textId="6B807FFC" w:rsidR="006D3B39" w:rsidRPr="00C3569F" w:rsidRDefault="006D3B39" w:rsidP="00B7244E"/>
        </w:tc>
      </w:tr>
      <w:tr w:rsidR="00C3569F" w14:paraId="414A5105" w14:textId="77777777" w:rsidTr="00560151">
        <w:trPr>
          <w:trHeight w:val="1253"/>
        </w:trPr>
        <w:tc>
          <w:tcPr>
            <w:tcW w:w="10841" w:type="dxa"/>
            <w:gridSpan w:val="2"/>
          </w:tcPr>
          <w:p w14:paraId="69A9CF59" w14:textId="5CF6F845" w:rsidR="001B28D2" w:rsidRDefault="00560151" w:rsidP="00391728">
            <w:pPr>
              <w:pStyle w:val="Heading2"/>
            </w:pPr>
            <w:r>
              <w:t xml:space="preserve">Data collection </w:t>
            </w:r>
          </w:p>
          <w:p w14:paraId="099F5ECA" w14:textId="77777777" w:rsidR="00560151" w:rsidRPr="00560151" w:rsidRDefault="00560151" w:rsidP="00560151"/>
          <w:p w14:paraId="328F01BF" w14:textId="2595F0C5" w:rsidR="00560151" w:rsidRPr="00ED695E" w:rsidRDefault="00560151" w:rsidP="00560151">
            <w:pPr>
              <w:spacing w:line="276" w:lineRule="auto"/>
              <w:jc w:val="both"/>
              <w:rPr>
                <w:rFonts w:cstheme="minorHAnsi"/>
              </w:rPr>
            </w:pPr>
            <w:r w:rsidRPr="00ED695E">
              <w:rPr>
                <w:rFonts w:cstheme="minorHAnsi"/>
              </w:rPr>
              <w:t>The final file was created using the Spotify API to pull two dataframes:</w:t>
            </w:r>
          </w:p>
          <w:p w14:paraId="3342C119" w14:textId="77777777" w:rsidR="00560151" w:rsidRPr="00ED695E" w:rsidRDefault="00560151" w:rsidP="00560151">
            <w:pPr>
              <w:spacing w:line="276" w:lineRule="auto"/>
              <w:jc w:val="both"/>
              <w:rPr>
                <w:rFonts w:cstheme="minorHAnsi"/>
              </w:rPr>
            </w:pPr>
          </w:p>
          <w:p w14:paraId="22F6A537" w14:textId="5EC926AE" w:rsidR="00560151" w:rsidRPr="00ED695E" w:rsidRDefault="009C51CD" w:rsidP="00560151">
            <w:pPr>
              <w:pStyle w:val="ListParagraph"/>
              <w:numPr>
                <w:ilvl w:val="0"/>
                <w:numId w:val="20"/>
              </w:numPr>
              <w:spacing w:line="276" w:lineRule="auto"/>
              <w:jc w:val="both"/>
              <w:rPr>
                <w:rFonts w:cstheme="minorHAnsi"/>
              </w:rPr>
            </w:pPr>
            <w:r w:rsidRPr="00ED695E">
              <w:rPr>
                <w:rFonts w:cstheme="minorHAnsi"/>
              </w:rPr>
              <w:t xml:space="preserve">The first dataframe, </w:t>
            </w:r>
            <w:r w:rsidR="00560151" w:rsidRPr="00ED695E">
              <w:rPr>
                <w:rFonts w:cstheme="minorHAnsi"/>
              </w:rPr>
              <w:t>Track information,</w:t>
            </w:r>
            <w:r w:rsidRPr="00ED695E">
              <w:rPr>
                <w:rFonts w:cstheme="minorHAnsi"/>
              </w:rPr>
              <w:t xml:space="preserve"> was</w:t>
            </w:r>
            <w:r w:rsidR="00560151" w:rsidRPr="00ED695E">
              <w:rPr>
                <w:rFonts w:cstheme="minorHAnsi"/>
              </w:rPr>
              <w:t xml:space="preserve"> pulled from a Spotify playlist of the top 100 streamed songs. This </w:t>
            </w:r>
            <w:r w:rsidRPr="00ED695E">
              <w:rPr>
                <w:rFonts w:cstheme="minorHAnsi"/>
              </w:rPr>
              <w:t xml:space="preserve">dataframe </w:t>
            </w:r>
            <w:r w:rsidR="00560151" w:rsidRPr="00ED695E">
              <w:rPr>
                <w:rFonts w:cstheme="minorHAnsi"/>
              </w:rPr>
              <w:t>contains basic track information, such as artist/album name and release dates.</w:t>
            </w:r>
          </w:p>
          <w:p w14:paraId="1667040E" w14:textId="77777777" w:rsidR="00560151" w:rsidRPr="00ED695E" w:rsidRDefault="00560151" w:rsidP="00560151">
            <w:pPr>
              <w:spacing w:line="276" w:lineRule="auto"/>
              <w:jc w:val="both"/>
              <w:rPr>
                <w:rFonts w:cstheme="minorHAnsi"/>
              </w:rPr>
            </w:pPr>
          </w:p>
          <w:p w14:paraId="6B2CED3E" w14:textId="328DD03B" w:rsidR="00560151" w:rsidRPr="00ED695E" w:rsidRDefault="00FA257B" w:rsidP="00560151">
            <w:pPr>
              <w:pStyle w:val="ListParagraph"/>
              <w:numPr>
                <w:ilvl w:val="0"/>
                <w:numId w:val="20"/>
              </w:numPr>
              <w:spacing w:line="276" w:lineRule="auto"/>
              <w:jc w:val="both"/>
              <w:rPr>
                <w:rFonts w:cstheme="minorHAnsi"/>
              </w:rPr>
            </w:pPr>
            <w:r w:rsidRPr="00ED695E">
              <w:rPr>
                <w:rFonts w:cstheme="minorHAnsi"/>
              </w:rPr>
              <w:t xml:space="preserve">This was followed by the </w:t>
            </w:r>
            <w:r w:rsidR="00560151" w:rsidRPr="00ED695E">
              <w:rPr>
                <w:rFonts w:cstheme="minorHAnsi"/>
              </w:rPr>
              <w:t>Audio features,</w:t>
            </w:r>
            <w:r w:rsidRPr="00ED695E">
              <w:rPr>
                <w:rFonts w:cstheme="minorHAnsi"/>
              </w:rPr>
              <w:t xml:space="preserve"> which</w:t>
            </w:r>
            <w:r w:rsidR="00560151" w:rsidRPr="00ED695E">
              <w:rPr>
                <w:rFonts w:cstheme="minorHAnsi"/>
              </w:rPr>
              <w:t xml:space="preserve"> pulled from the API's audio features function. This covers a wide range of information created using Spotify's own algorithms, such as danceability, acousticness, energy and valence</w:t>
            </w:r>
            <w:r w:rsidR="00323286" w:rsidRPr="00ED695E">
              <w:rPr>
                <w:rFonts w:cstheme="minorHAnsi"/>
              </w:rPr>
              <w:t xml:space="preserve"> (see Table 1, below). </w:t>
            </w:r>
          </w:p>
          <w:p w14:paraId="4589247D" w14:textId="77777777" w:rsidR="00560151" w:rsidRPr="00ED695E" w:rsidRDefault="00560151" w:rsidP="00560151">
            <w:pPr>
              <w:spacing w:line="276" w:lineRule="auto"/>
              <w:jc w:val="both"/>
              <w:rPr>
                <w:rFonts w:cstheme="minorHAnsi"/>
              </w:rPr>
            </w:pPr>
          </w:p>
          <w:p w14:paraId="0205B9B7" w14:textId="3596618E" w:rsidR="00C3569F" w:rsidRPr="00C3569F" w:rsidRDefault="00560151" w:rsidP="00560151">
            <w:pPr>
              <w:spacing w:line="276" w:lineRule="auto"/>
              <w:jc w:val="both"/>
            </w:pPr>
            <w:r w:rsidRPr="00ED695E">
              <w:rPr>
                <w:rFonts w:cstheme="minorHAnsi"/>
              </w:rPr>
              <w:t>Finally, the number of streams was collected from Wikipedia.</w:t>
            </w:r>
          </w:p>
        </w:tc>
        <w:tc>
          <w:tcPr>
            <w:tcW w:w="20" w:type="dxa"/>
          </w:tcPr>
          <w:p w14:paraId="30B23FE7" w14:textId="77777777" w:rsidR="00C3569F" w:rsidRDefault="00C3569F" w:rsidP="00B7244E"/>
        </w:tc>
      </w:tr>
    </w:tbl>
    <w:p w14:paraId="541FDDBE" w14:textId="77777777" w:rsidR="00C3569F" w:rsidRDefault="00C3569F" w:rsidP="00B7244E"/>
    <w:p w14:paraId="464423AA" w14:textId="77777777" w:rsidR="00F44893" w:rsidRDefault="00323286" w:rsidP="003676C6">
      <w:pPr>
        <w:keepNext/>
        <w:jc w:val="center"/>
      </w:pPr>
      <w:r>
        <w:rPr>
          <w:noProof/>
        </w:rPr>
        <w:drawing>
          <wp:inline distT="0" distB="0" distL="0" distR="0" wp14:anchorId="1293136B" wp14:editId="2AEA3CFE">
            <wp:extent cx="5876925" cy="2728572"/>
            <wp:effectExtent l="0" t="0" r="9525" b="0"/>
            <wp:docPr id="5" name="Picture 5" descr="Table 1: Descriptions of Spotify Audio Features&#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1: Descriptions of Spotify Audio Features&#10;">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876925" cy="2728572"/>
                    </a:xfrm>
                    <a:prstGeom prst="rect">
                      <a:avLst/>
                    </a:prstGeom>
                  </pic:spPr>
                </pic:pic>
              </a:graphicData>
            </a:graphic>
          </wp:inline>
        </w:drawing>
      </w:r>
    </w:p>
    <w:p w14:paraId="02A5BBB5" w14:textId="6F999ADB" w:rsidR="00323286" w:rsidRDefault="00F44893" w:rsidP="00F44893">
      <w:pPr>
        <w:pStyle w:val="Caption"/>
        <w:sectPr w:rsidR="00323286" w:rsidSect="002A5BA5">
          <w:pgSz w:w="12240" w:h="15840" w:code="1"/>
          <w:pgMar w:top="720" w:right="720" w:bottom="720" w:left="720" w:header="289" w:footer="0" w:gutter="0"/>
          <w:cols w:space="708"/>
          <w:docGrid w:linePitch="360"/>
        </w:sectPr>
      </w:pPr>
      <w:r>
        <w:t xml:space="preserve">Table </w:t>
      </w:r>
      <w:r w:rsidR="004B6C5F">
        <w:fldChar w:fldCharType="begin"/>
      </w:r>
      <w:r w:rsidR="004B6C5F">
        <w:instrText xml:space="preserve"> SEQ Table \* ARABIC </w:instrText>
      </w:r>
      <w:r w:rsidR="004B6C5F">
        <w:fldChar w:fldCharType="separate"/>
      </w:r>
      <w:r>
        <w:rPr>
          <w:noProof/>
        </w:rPr>
        <w:t>1</w:t>
      </w:r>
      <w:r w:rsidR="004B6C5F">
        <w:rPr>
          <w:noProof/>
        </w:rPr>
        <w:fldChar w:fldCharType="end"/>
      </w:r>
    </w:p>
    <w:tbl>
      <w:tblPr>
        <w:tblW w:w="14812" w:type="dxa"/>
        <w:tblLayout w:type="fixed"/>
        <w:tblCellMar>
          <w:left w:w="0" w:type="dxa"/>
          <w:right w:w="0" w:type="dxa"/>
        </w:tblCellMar>
        <w:tblLook w:val="0600" w:firstRow="0" w:lastRow="0" w:firstColumn="0" w:lastColumn="0" w:noHBand="1" w:noVBand="1"/>
      </w:tblPr>
      <w:tblGrid>
        <w:gridCol w:w="8505"/>
        <w:gridCol w:w="6301"/>
        <w:gridCol w:w="6"/>
      </w:tblGrid>
      <w:tr w:rsidR="00C3569F" w14:paraId="0AA8D60F" w14:textId="77777777" w:rsidTr="00427604">
        <w:trPr>
          <w:trHeight w:val="17"/>
        </w:trPr>
        <w:tc>
          <w:tcPr>
            <w:tcW w:w="8505" w:type="dxa"/>
            <w:tcBorders>
              <w:top w:val="single" w:sz="48" w:space="0" w:color="D83D27" w:themeColor="accent2"/>
            </w:tcBorders>
          </w:tcPr>
          <w:p w14:paraId="4CCBFC7D" w14:textId="77777777" w:rsidR="00C3569F" w:rsidRDefault="00C3569F" w:rsidP="002A5BA5"/>
          <w:p w14:paraId="48A21CD4" w14:textId="5F482F85" w:rsidR="00F87568" w:rsidRPr="009F0B04" w:rsidRDefault="00F87568" w:rsidP="00427604">
            <w:pPr>
              <w:pStyle w:val="Heading2"/>
              <w:ind w:right="-1484"/>
              <w:rPr>
                <w:sz w:val="36"/>
                <w:szCs w:val="44"/>
              </w:rPr>
            </w:pPr>
            <w:r>
              <w:rPr>
                <w:sz w:val="36"/>
                <w:szCs w:val="44"/>
              </w:rPr>
              <w:t>Findings</w:t>
            </w:r>
            <w:r w:rsidR="00427604">
              <w:rPr>
                <w:sz w:val="36"/>
                <w:szCs w:val="44"/>
              </w:rPr>
              <w:t xml:space="preserve"> 1: Duration, Followers and Streams </w:t>
            </w:r>
          </w:p>
          <w:p w14:paraId="2B1ED377" w14:textId="40EC858B" w:rsidR="00F87568" w:rsidRPr="009D2C09" w:rsidRDefault="00F87568" w:rsidP="002A5BA5"/>
        </w:tc>
        <w:tc>
          <w:tcPr>
            <w:tcW w:w="6307" w:type="dxa"/>
            <w:gridSpan w:val="2"/>
          </w:tcPr>
          <w:p w14:paraId="58A3455D" w14:textId="77777777" w:rsidR="00C3569F" w:rsidRPr="009D2C09" w:rsidRDefault="00C3569F" w:rsidP="00B7244E"/>
        </w:tc>
      </w:tr>
      <w:tr w:rsidR="00C3569F" w14:paraId="26E6AC20" w14:textId="77777777" w:rsidTr="00427604">
        <w:trPr>
          <w:gridAfter w:val="1"/>
          <w:wAfter w:w="6" w:type="dxa"/>
          <w:trHeight w:val="8973"/>
        </w:trPr>
        <w:tc>
          <w:tcPr>
            <w:tcW w:w="14806" w:type="dxa"/>
            <w:gridSpan w:val="2"/>
          </w:tcPr>
          <w:p w14:paraId="50C226A5" w14:textId="33FE61E3" w:rsidR="00F33C02" w:rsidRDefault="00F33C02" w:rsidP="00F33C02">
            <w:r w:rsidRPr="00FF0E97">
              <w:rPr>
                <w:noProof/>
              </w:rPr>
              <mc:AlternateContent>
                <mc:Choice Requires="wpg">
                  <w:drawing>
                    <wp:anchor distT="0" distB="0" distL="114300" distR="114300" simplePos="0" relativeHeight="251658240" behindDoc="0" locked="0" layoutInCell="1" allowOverlap="1" wp14:anchorId="76DB2909" wp14:editId="4F8ECA94">
                      <wp:simplePos x="0" y="0"/>
                      <wp:positionH relativeFrom="column">
                        <wp:posOffset>-571500</wp:posOffset>
                      </wp:positionH>
                      <wp:positionV relativeFrom="paragraph">
                        <wp:posOffset>-19050</wp:posOffset>
                      </wp:positionV>
                      <wp:extent cx="6463665" cy="325755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3665" cy="3257550"/>
                                <a:chOff x="0" y="0"/>
                                <a:chExt cx="6463833" cy="3257550"/>
                              </a:xfrm>
                            </wpg:grpSpPr>
                            <pic:pic xmlns:pic="http://schemas.openxmlformats.org/drawingml/2006/picture">
                              <pic:nvPicPr>
                                <pic:cNvPr id="8" name="Picture 2" descr="Chart, box and whisker chart&#10;&#10;Description automatically generated"/>
                                <pic:cNvPicPr>
                                  <a:picLocks noChangeAspect="1"/>
                                </pic:cNvPicPr>
                              </pic:nvPicPr>
                              <pic:blipFill rotWithShape="1">
                                <a:blip r:embed="rId17"/>
                                <a:srcRect l="2030" t="3572" r="2952" b="2472"/>
                                <a:stretch/>
                              </pic:blipFill>
                              <pic:spPr bwMode="auto">
                                <a:xfrm>
                                  <a:off x="0" y="0"/>
                                  <a:ext cx="4905375" cy="3257550"/>
                                </a:xfrm>
                                <a:prstGeom prst="rect">
                                  <a:avLst/>
                                </a:prstGeom>
                                <a:ln>
                                  <a:noFill/>
                                </a:ln>
                              </pic:spPr>
                            </pic:pic>
                            <pic:pic xmlns:pic="http://schemas.openxmlformats.org/drawingml/2006/picture">
                              <pic:nvPicPr>
                                <pic:cNvPr id="10" name="Picture 3" descr="Table&#10;&#10;Description automatically generated"/>
                                <pic:cNvPicPr>
                                  <a:picLocks noChangeAspect="1"/>
                                </pic:cNvPicPr>
                              </pic:nvPicPr>
                              <pic:blipFill>
                                <a:blip r:embed="rId18"/>
                                <a:stretch>
                                  <a:fillRect/>
                                </a:stretch>
                              </pic:blipFill>
                              <pic:spPr>
                                <a:xfrm>
                                  <a:off x="4654083" y="113179"/>
                                  <a:ext cx="1809750" cy="27622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77220F4" id="Group 6" o:spid="_x0000_s1026" style="position:absolute;margin-left:-45pt;margin-top:-1.5pt;width:508.95pt;height:256.5pt;z-index:251658240" coordsize="64638,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 box and whisker chart&#10;&#10;Description automatically generated" style="position:absolute;width:49053;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">
                        <v:imagedata r:id="rId19" o:title="Chart, box and whisker chart&#10;&#10;Description automatically generated" croptop="2341f" cropbottom="1620f" cropleft="1330f" cropright="1935f"/>
                      </v:shape>
                      <v:shape id="Picture 3" o:spid="_x0000_s1028" type="#_x0000_t75" alt="Table&#10;&#10;Description automatically generated" style="position:absolute;left:46540;top:1131;width:18098;height:2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">
                        <v:imagedata r:id="rId20" o:title="Table&#10;&#10;Description automatically generated"/>
                      </v:shape>
                    </v:group>
                  </w:pict>
                </mc:Fallback>
              </mc:AlternateContent>
            </w:r>
          </w:p>
          <w:p w14:paraId="435162D4" w14:textId="77777777" w:rsidR="00F33C02" w:rsidRDefault="00F33C02" w:rsidP="00F33C02"/>
          <w:p w14:paraId="24494585" w14:textId="77777777" w:rsidR="00F33C02" w:rsidRDefault="00F33C02" w:rsidP="00F33C02"/>
          <w:p w14:paraId="29FCC560" w14:textId="77777777" w:rsidR="00F33C02" w:rsidRDefault="00F33C02" w:rsidP="00F33C02"/>
          <w:p w14:paraId="612CC758" w14:textId="77777777" w:rsidR="00F33C02" w:rsidRDefault="00F33C02" w:rsidP="00F33C02"/>
          <w:p w14:paraId="0DE86226" w14:textId="77777777" w:rsidR="00F33C02" w:rsidRDefault="00F33C02" w:rsidP="00F33C02"/>
          <w:p w14:paraId="270A03DA" w14:textId="77777777" w:rsidR="00F33C02" w:rsidRDefault="00F33C02" w:rsidP="00F33C02"/>
          <w:p w14:paraId="464296F0" w14:textId="77777777" w:rsidR="00F33C02" w:rsidRDefault="00F33C02" w:rsidP="00F33C02"/>
          <w:p w14:paraId="03A55FBD" w14:textId="77777777" w:rsidR="00F33C02" w:rsidRDefault="00F33C02" w:rsidP="00F33C02"/>
          <w:p w14:paraId="7A56945F" w14:textId="77777777" w:rsidR="00F33C02" w:rsidRDefault="00F33C02" w:rsidP="00F33C02"/>
          <w:p w14:paraId="668701FC" w14:textId="77777777" w:rsidR="00F33C02" w:rsidRDefault="00F33C02" w:rsidP="00F33C02"/>
          <w:p w14:paraId="64641BF4" w14:textId="40FE1E4D" w:rsidR="00F33C02" w:rsidRDefault="00F33C02" w:rsidP="00F33C02"/>
          <w:p w14:paraId="6FDD4BD5" w14:textId="17B31EBF" w:rsidR="00F33C02" w:rsidRDefault="00F33C02" w:rsidP="00F33C02"/>
          <w:p w14:paraId="4DAF3C4F" w14:textId="56A98202" w:rsidR="00F33C02" w:rsidRDefault="00F33C02" w:rsidP="00F33C02"/>
          <w:p w14:paraId="3FED625D" w14:textId="10E3693F" w:rsidR="00F33C02" w:rsidRDefault="00F33C02" w:rsidP="00F33C02"/>
          <w:p w14:paraId="7F495918" w14:textId="3BEBEB4D" w:rsidR="00F33C02" w:rsidRDefault="00F33C02" w:rsidP="00F33C02"/>
          <w:p w14:paraId="64AEACEE" w14:textId="1C2D1D00" w:rsidR="00F33C02" w:rsidRDefault="00F33C02" w:rsidP="00F33C02"/>
          <w:p w14:paraId="09BE4A1E" w14:textId="642E0E74" w:rsidR="00F33C02" w:rsidRDefault="00F33C02" w:rsidP="00F33C02"/>
          <w:p w14:paraId="1191E176" w14:textId="77777777" w:rsidR="00F33C02" w:rsidRDefault="00F33C02" w:rsidP="00F33C02"/>
          <w:p w14:paraId="6F913FB2" w14:textId="77777777" w:rsidR="00F33C02" w:rsidRPr="001422BA" w:rsidRDefault="00F33C02" w:rsidP="00427604">
            <w:pPr>
              <w:spacing w:line="276" w:lineRule="auto"/>
              <w:ind w:right="5024"/>
              <w:jc w:val="both"/>
              <w:rPr>
                <w:rFonts w:cstheme="minorHAnsi"/>
                <w:szCs w:val="24"/>
              </w:rPr>
            </w:pPr>
            <w:r w:rsidRPr="001422BA">
              <w:rPr>
                <w:rFonts w:cstheme="minorHAnsi"/>
                <w:szCs w:val="24"/>
              </w:rPr>
              <w:t>The top 100 streamed songs on Spotify showed that the average duration was three and a half minutes long. Overall, the median for duration of the top 100 streamed songs was 3.50 minutes. The lower quartile for duration was 3.17 minutes long, whereas the upper quartile for duration was 3.90 minutes long. Therefore, the interquartile range of duration is 0.72 minutes.</w:t>
            </w:r>
          </w:p>
          <w:p w14:paraId="32458A9F" w14:textId="77777777" w:rsidR="00F33C02" w:rsidRDefault="00F33C02" w:rsidP="00F33C02">
            <w:r>
              <w:rPr>
                <w:noProof/>
              </w:rPr>
              <w:drawing>
                <wp:inline distT="0" distB="0" distL="0" distR="0" wp14:anchorId="39CE34AA" wp14:editId="36C73DBE">
                  <wp:extent cx="5000625" cy="334327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21"/>
                          <a:srcRect l="924" t="1923" r="2034" b="1649"/>
                          <a:stretch/>
                        </pic:blipFill>
                        <pic:spPr bwMode="auto">
                          <a:xfrm>
                            <a:off x="0" y="0"/>
                            <a:ext cx="5000625" cy="3343275"/>
                          </a:xfrm>
                          <a:prstGeom prst="rect">
                            <a:avLst/>
                          </a:prstGeom>
                          <a:ln>
                            <a:noFill/>
                          </a:ln>
                          <a:extLst>
                            <a:ext uri="{53640926-AAD7-44D8-BBD7-CCE9431645EC}">
                              <a14:shadowObscured xmlns:a14="http://schemas.microsoft.com/office/drawing/2010/main"/>
                            </a:ext>
                          </a:extLst>
                        </pic:spPr>
                      </pic:pic>
                    </a:graphicData>
                  </a:graphic>
                </wp:inline>
              </w:drawing>
            </w:r>
          </w:p>
          <w:p w14:paraId="4E23A604" w14:textId="77777777" w:rsidR="00F33C02" w:rsidRDefault="00F33C02" w:rsidP="00F33C02">
            <w:pPr>
              <w:spacing w:line="276" w:lineRule="auto"/>
              <w:jc w:val="both"/>
              <w:rPr>
                <w:rFonts w:ascii="Calibri" w:hAnsi="Calibri" w:cs="Calibri"/>
                <w:szCs w:val="24"/>
              </w:rPr>
            </w:pPr>
          </w:p>
          <w:p w14:paraId="74DA1D6E" w14:textId="77777777" w:rsidR="00F33C02" w:rsidRDefault="00F33C02" w:rsidP="00F33C02">
            <w:pPr>
              <w:spacing w:line="276" w:lineRule="auto"/>
              <w:jc w:val="both"/>
              <w:rPr>
                <w:rFonts w:ascii="Calibri" w:hAnsi="Calibri" w:cs="Calibri"/>
                <w:szCs w:val="24"/>
              </w:rPr>
            </w:pPr>
          </w:p>
          <w:p w14:paraId="30E3D273" w14:textId="48A4C9AF" w:rsidR="00F33C02" w:rsidRPr="001422BA" w:rsidRDefault="00F33C02" w:rsidP="00427604">
            <w:pPr>
              <w:spacing w:line="276" w:lineRule="auto"/>
              <w:ind w:right="4599"/>
              <w:jc w:val="both"/>
              <w:rPr>
                <w:rFonts w:cstheme="minorHAnsi"/>
                <w:szCs w:val="24"/>
              </w:rPr>
            </w:pPr>
            <w:r w:rsidRPr="001422BA">
              <w:rPr>
                <w:rFonts w:cstheme="minorHAnsi"/>
                <w:szCs w:val="24"/>
              </w:rPr>
              <w:lastRenderedPageBreak/>
              <w:t xml:space="preserve">As presented in the scatterplot above, the durations of the top 100 songs were compared against the number of streams they received.  The R squared value was 0.00026483 which indicates that there was no relationship between the two variables. As displayed, the songs longer than the average sometimes performs better than songs shorter than the average in terms of the number of streams, whereas sometimes the opposite was evident. </w:t>
            </w:r>
          </w:p>
          <w:p w14:paraId="2F0D53B4" w14:textId="77777777" w:rsidR="00F33C02" w:rsidRPr="001422BA" w:rsidRDefault="00F33C02" w:rsidP="00427604">
            <w:pPr>
              <w:spacing w:line="276" w:lineRule="auto"/>
              <w:ind w:right="4599"/>
              <w:jc w:val="both"/>
              <w:rPr>
                <w:rFonts w:cstheme="minorHAnsi"/>
                <w:szCs w:val="24"/>
              </w:rPr>
            </w:pPr>
            <w:r w:rsidRPr="001422BA">
              <w:rPr>
                <w:rFonts w:cstheme="minorHAnsi"/>
                <w:szCs w:val="24"/>
              </w:rPr>
              <w:t xml:space="preserve">To investigate the popularity of these songs further, the number of followers an artist has was considered as a result. </w:t>
            </w:r>
          </w:p>
          <w:p w14:paraId="2D50F6A2" w14:textId="02765EF2" w:rsidR="00F33C02" w:rsidRDefault="00F33C02" w:rsidP="00F33C02">
            <w:r>
              <w:rPr>
                <w:noProof/>
              </w:rPr>
              <w:drawing>
                <wp:inline distT="0" distB="0" distL="0" distR="0" wp14:anchorId="12250AE3" wp14:editId="321F56F2">
                  <wp:extent cx="5029200" cy="333375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22"/>
                          <a:srcRect l="738" t="1923" r="1845" b="1923"/>
                          <a:stretch/>
                        </pic:blipFill>
                        <pic:spPr bwMode="auto">
                          <a:xfrm>
                            <a:off x="0" y="0"/>
                            <a:ext cx="5029200" cy="3333750"/>
                          </a:xfrm>
                          <a:prstGeom prst="rect">
                            <a:avLst/>
                          </a:prstGeom>
                          <a:ln>
                            <a:noFill/>
                          </a:ln>
                          <a:extLst>
                            <a:ext uri="{53640926-AAD7-44D8-BBD7-CCE9431645EC}">
                              <a14:shadowObscured xmlns:a14="http://schemas.microsoft.com/office/drawing/2010/main"/>
                            </a:ext>
                          </a:extLst>
                        </pic:spPr>
                      </pic:pic>
                    </a:graphicData>
                  </a:graphic>
                </wp:inline>
              </w:drawing>
            </w:r>
          </w:p>
          <w:p w14:paraId="16128151" w14:textId="7DC7B3C0" w:rsidR="00F33C02" w:rsidRDefault="00F33C02" w:rsidP="00F33C02"/>
          <w:p w14:paraId="5EF7B972" w14:textId="75DC6333" w:rsidR="00F33C02" w:rsidRPr="001422BA" w:rsidRDefault="00F33C02" w:rsidP="00427604">
            <w:pPr>
              <w:spacing w:line="276" w:lineRule="auto"/>
              <w:ind w:right="4599"/>
              <w:jc w:val="both"/>
              <w:rPr>
                <w:rFonts w:cstheme="minorHAnsi"/>
                <w:szCs w:val="24"/>
              </w:rPr>
            </w:pPr>
            <w:r w:rsidRPr="001422BA">
              <w:rPr>
                <w:rFonts w:cstheme="minorHAnsi"/>
                <w:szCs w:val="24"/>
              </w:rPr>
              <w:t xml:space="preserve">In order to gain a better understanding of the factors which make the top 100 streamed songs on Spotify popular, it was important to measure the number of followers an artist has against the number of streams their songs achieve. As illustrated in the scatterplot above, the number of followers an artist has against the number of streams the songs achieved also showed weak correlation. The R squared value for these variables was 0.12358. One reason could be that there were some artists in the dataset with a one-off viral song. For example, as shown in the table below, the artist of the third most streamed song has one of the lowest number of followers in the dataset. </w:t>
            </w:r>
          </w:p>
          <w:p w14:paraId="22D68AB9" w14:textId="77777777" w:rsidR="00F33C02" w:rsidRDefault="00F33C02" w:rsidP="00F33C02">
            <w:pPr>
              <w:jc w:val="both"/>
              <w:rPr>
                <w:szCs w:val="24"/>
              </w:rPr>
            </w:pPr>
          </w:p>
          <w:p w14:paraId="60922D05" w14:textId="77777777" w:rsidR="00F33C02" w:rsidRPr="00CE539F" w:rsidRDefault="00F33C02" w:rsidP="00427604">
            <w:pPr>
              <w:rPr>
                <w:szCs w:val="24"/>
              </w:rPr>
            </w:pPr>
            <w:r>
              <w:rPr>
                <w:noProof/>
              </w:rPr>
              <w:drawing>
                <wp:inline distT="0" distB="0" distL="0" distR="0" wp14:anchorId="190D8A38" wp14:editId="377C3DDE">
                  <wp:extent cx="4095750" cy="23215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stretch>
                            <a:fillRect/>
                          </a:stretch>
                        </pic:blipFill>
                        <pic:spPr>
                          <a:xfrm>
                            <a:off x="0" y="0"/>
                            <a:ext cx="4115257" cy="2332557"/>
                          </a:xfrm>
                          <a:prstGeom prst="rect">
                            <a:avLst/>
                          </a:prstGeom>
                        </pic:spPr>
                      </pic:pic>
                    </a:graphicData>
                  </a:graphic>
                </wp:inline>
              </w:drawing>
            </w:r>
          </w:p>
          <w:p w14:paraId="00024274" w14:textId="77777777" w:rsidR="00F33C02" w:rsidRPr="001422BA" w:rsidRDefault="00F33C02" w:rsidP="00F33C02">
            <w:pPr>
              <w:spacing w:line="276" w:lineRule="auto"/>
              <w:jc w:val="both"/>
              <w:rPr>
                <w:rFonts w:cstheme="minorHAnsi"/>
                <w:szCs w:val="24"/>
              </w:rPr>
            </w:pPr>
          </w:p>
          <w:p w14:paraId="62D5F427" w14:textId="2C06128C" w:rsidR="00F33C02" w:rsidRPr="001422BA" w:rsidRDefault="00F33C02" w:rsidP="00427604">
            <w:pPr>
              <w:spacing w:line="276" w:lineRule="auto"/>
              <w:ind w:right="4599"/>
              <w:jc w:val="both"/>
              <w:rPr>
                <w:rFonts w:cstheme="minorHAnsi"/>
                <w:szCs w:val="24"/>
              </w:rPr>
            </w:pPr>
            <w:r w:rsidRPr="001422BA">
              <w:rPr>
                <w:rFonts w:cstheme="minorHAnsi"/>
                <w:szCs w:val="24"/>
              </w:rPr>
              <w:t xml:space="preserve">This also further indicated that there were other factors which the top 100 streamed songs have in common which show better correlation. Thus, a correlation matrix was created for the whole dataset to identify correlation coefficients between variables, which will be further explored below. </w:t>
            </w:r>
          </w:p>
          <w:p w14:paraId="4504661E" w14:textId="77777777" w:rsidR="00F33C02" w:rsidRDefault="00F33C02" w:rsidP="00F33C02"/>
          <w:p w14:paraId="54CE6098" w14:textId="77777777" w:rsidR="00F33C02" w:rsidRDefault="00F33C02" w:rsidP="00F33C02">
            <w:r>
              <w:rPr>
                <w:noProof/>
              </w:rPr>
              <w:drawing>
                <wp:inline distT="0" distB="0" distL="0" distR="0" wp14:anchorId="345E37FA" wp14:editId="03D61DC0">
                  <wp:extent cx="6534150" cy="4005479"/>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5704" cy="4012562"/>
                          </a:xfrm>
                          <a:prstGeom prst="rect">
                            <a:avLst/>
                          </a:prstGeom>
                          <a:noFill/>
                          <a:ln>
                            <a:noFill/>
                          </a:ln>
                        </pic:spPr>
                      </pic:pic>
                    </a:graphicData>
                  </a:graphic>
                </wp:inline>
              </w:drawing>
            </w:r>
          </w:p>
          <w:p w14:paraId="0C5C7CF1" w14:textId="77777777" w:rsidR="00F33C02" w:rsidRDefault="00F33C02" w:rsidP="00F33C02"/>
          <w:p w14:paraId="5331D53C" w14:textId="12DF194B" w:rsidR="00F33C02" w:rsidRDefault="00F33C02" w:rsidP="00F33C02"/>
          <w:p w14:paraId="7D932EF5" w14:textId="77777777" w:rsidR="001422BA" w:rsidRDefault="001422BA" w:rsidP="00427604">
            <w:pPr>
              <w:pStyle w:val="Heading2"/>
              <w:rPr>
                <w:sz w:val="36"/>
                <w:szCs w:val="44"/>
              </w:rPr>
            </w:pPr>
          </w:p>
          <w:p w14:paraId="6E245AD5" w14:textId="77777777" w:rsidR="001422BA" w:rsidRDefault="001422BA" w:rsidP="00427604">
            <w:pPr>
              <w:pStyle w:val="Heading2"/>
              <w:rPr>
                <w:sz w:val="36"/>
                <w:szCs w:val="44"/>
              </w:rPr>
            </w:pPr>
          </w:p>
          <w:p w14:paraId="1A61E554" w14:textId="77777777" w:rsidR="001422BA" w:rsidRDefault="001422BA" w:rsidP="00427604">
            <w:pPr>
              <w:pStyle w:val="Heading2"/>
              <w:rPr>
                <w:sz w:val="36"/>
                <w:szCs w:val="44"/>
              </w:rPr>
            </w:pPr>
          </w:p>
          <w:p w14:paraId="0BC75837" w14:textId="77777777" w:rsidR="001422BA" w:rsidRDefault="001422BA" w:rsidP="00427604">
            <w:pPr>
              <w:pStyle w:val="Heading2"/>
              <w:rPr>
                <w:sz w:val="36"/>
                <w:szCs w:val="44"/>
              </w:rPr>
            </w:pPr>
          </w:p>
          <w:p w14:paraId="240CBBDF" w14:textId="77777777" w:rsidR="001422BA" w:rsidRDefault="001422BA" w:rsidP="00427604">
            <w:pPr>
              <w:pStyle w:val="Heading2"/>
              <w:rPr>
                <w:sz w:val="36"/>
                <w:szCs w:val="44"/>
              </w:rPr>
            </w:pPr>
          </w:p>
          <w:p w14:paraId="10339A1D" w14:textId="77777777" w:rsidR="001422BA" w:rsidRDefault="001422BA" w:rsidP="00427604">
            <w:pPr>
              <w:pStyle w:val="Heading2"/>
              <w:rPr>
                <w:sz w:val="36"/>
                <w:szCs w:val="44"/>
              </w:rPr>
            </w:pPr>
          </w:p>
          <w:p w14:paraId="31E8ABFC" w14:textId="77777777" w:rsidR="001422BA" w:rsidRDefault="001422BA" w:rsidP="00427604">
            <w:pPr>
              <w:pStyle w:val="Heading2"/>
              <w:rPr>
                <w:sz w:val="36"/>
                <w:szCs w:val="44"/>
              </w:rPr>
            </w:pPr>
          </w:p>
          <w:p w14:paraId="076719EC" w14:textId="77777777" w:rsidR="001422BA" w:rsidRDefault="001422BA" w:rsidP="00427604">
            <w:pPr>
              <w:pStyle w:val="Heading2"/>
              <w:rPr>
                <w:sz w:val="36"/>
                <w:szCs w:val="44"/>
              </w:rPr>
            </w:pPr>
          </w:p>
          <w:p w14:paraId="313C8584" w14:textId="77777777" w:rsidR="001422BA" w:rsidRDefault="001422BA" w:rsidP="00427604">
            <w:pPr>
              <w:pStyle w:val="Heading2"/>
              <w:rPr>
                <w:sz w:val="36"/>
                <w:szCs w:val="44"/>
              </w:rPr>
            </w:pPr>
          </w:p>
          <w:p w14:paraId="5E81B459" w14:textId="77777777" w:rsidR="001422BA" w:rsidRDefault="001422BA" w:rsidP="00427604">
            <w:pPr>
              <w:pStyle w:val="Heading2"/>
              <w:rPr>
                <w:sz w:val="36"/>
                <w:szCs w:val="44"/>
              </w:rPr>
            </w:pPr>
          </w:p>
          <w:p w14:paraId="1CA9FD08" w14:textId="77777777" w:rsidR="001422BA" w:rsidRDefault="001422BA" w:rsidP="00427604">
            <w:pPr>
              <w:pStyle w:val="Heading2"/>
              <w:rPr>
                <w:sz w:val="36"/>
                <w:szCs w:val="44"/>
              </w:rPr>
            </w:pPr>
          </w:p>
          <w:p w14:paraId="46FC4CB3" w14:textId="77777777" w:rsidR="001422BA" w:rsidRDefault="001422BA" w:rsidP="00427604">
            <w:pPr>
              <w:pStyle w:val="Heading2"/>
              <w:rPr>
                <w:sz w:val="36"/>
                <w:szCs w:val="44"/>
              </w:rPr>
            </w:pPr>
          </w:p>
          <w:p w14:paraId="10FFB690" w14:textId="77777777" w:rsidR="001422BA" w:rsidRDefault="001422BA" w:rsidP="00427604">
            <w:pPr>
              <w:pStyle w:val="Heading2"/>
              <w:rPr>
                <w:sz w:val="36"/>
                <w:szCs w:val="44"/>
              </w:rPr>
            </w:pPr>
          </w:p>
          <w:p w14:paraId="7C6BE419" w14:textId="614920FD" w:rsidR="001422BA" w:rsidRDefault="001422BA" w:rsidP="00427604">
            <w:pPr>
              <w:pStyle w:val="Heading2"/>
              <w:rPr>
                <w:sz w:val="36"/>
                <w:szCs w:val="44"/>
              </w:rPr>
            </w:pPr>
            <w:r>
              <w:rPr>
                <w:noProof/>
                <w:sz w:val="36"/>
                <w:szCs w:val="44"/>
              </w:rPr>
              <mc:AlternateContent>
                <mc:Choice Requires="wps">
                  <w:drawing>
                    <wp:anchor distT="0" distB="0" distL="114300" distR="114300" simplePos="0" relativeHeight="251659264" behindDoc="0" locked="0" layoutInCell="1" allowOverlap="1" wp14:anchorId="4D836F10" wp14:editId="6B026B76">
                      <wp:simplePos x="0" y="0"/>
                      <wp:positionH relativeFrom="column">
                        <wp:posOffset>-152400</wp:posOffset>
                      </wp:positionH>
                      <wp:positionV relativeFrom="paragraph">
                        <wp:posOffset>-161290</wp:posOffset>
                      </wp:positionV>
                      <wp:extent cx="5829300" cy="142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5829300" cy="142875"/>
                              </a:xfrm>
                              <a:prstGeom prst="rect">
                                <a:avLst/>
                              </a:prstGeom>
                              <a:solidFill>
                                <a:schemeClr val="accent2"/>
                              </a:solidFill>
                              <a:ln w="25400" cap="flat">
                                <a:solidFill>
                                  <a:schemeClr val="bg1"/>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0327E403" id="Rectangle 12" o:spid="_x0000_s1026" style="position:absolute;margin-left:-12pt;margin-top:-12.7pt;width:45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" fillcolor="#d83d27 [3205]" strokecolor="white [3212]" strokeweight="2pt">
                      <v:stroke miterlimit="4"/>
                      <v:textbox style="mso-fit-shape-to-text:t" inset="3pt,3pt,3pt,3pt"/>
                    </v:rect>
                  </w:pict>
                </mc:Fallback>
              </mc:AlternateContent>
            </w:r>
          </w:p>
          <w:p w14:paraId="2FC6A89C" w14:textId="3D0B7A9E" w:rsidR="00427604" w:rsidRPr="009F0B04" w:rsidRDefault="00427604" w:rsidP="00427604">
            <w:pPr>
              <w:pStyle w:val="Heading2"/>
              <w:rPr>
                <w:sz w:val="36"/>
                <w:szCs w:val="44"/>
              </w:rPr>
            </w:pPr>
            <w:r>
              <w:rPr>
                <w:sz w:val="36"/>
                <w:szCs w:val="44"/>
              </w:rPr>
              <w:t>Findings 2:</w:t>
            </w:r>
            <w:r w:rsidR="008C54B1">
              <w:rPr>
                <w:sz w:val="36"/>
                <w:szCs w:val="44"/>
              </w:rPr>
              <w:t xml:space="preserve"> Loudness and Energy</w:t>
            </w:r>
          </w:p>
          <w:p w14:paraId="13DA10E4" w14:textId="77777777" w:rsidR="00427604" w:rsidRDefault="00427604" w:rsidP="00F33C02"/>
          <w:p w14:paraId="78590DB5" w14:textId="77777777" w:rsidR="00F87568" w:rsidRPr="00F87568" w:rsidRDefault="00F87568" w:rsidP="00F87568"/>
          <w:p w14:paraId="5469192B" w14:textId="2F3D28C3" w:rsidR="00C3569F" w:rsidRPr="001422BA" w:rsidRDefault="00427604" w:rsidP="00B7244E">
            <w:pPr>
              <w:rPr>
                <w:rFonts w:cstheme="minorHAnsi"/>
                <w:b/>
                <w:bCs/>
              </w:rPr>
            </w:pPr>
            <w:r w:rsidRPr="001422BA">
              <w:rPr>
                <w:rFonts w:cstheme="minorHAnsi"/>
                <w:b/>
                <w:bCs/>
              </w:rPr>
              <w:t>Is there a correlation between the loudness of track and its energy?</w:t>
            </w:r>
          </w:p>
          <w:p w14:paraId="585183C0" w14:textId="77777777" w:rsidR="008C54B1" w:rsidRPr="001422BA" w:rsidRDefault="008C54B1" w:rsidP="00B7244E">
            <w:pPr>
              <w:rPr>
                <w:rFonts w:cstheme="minorHAnsi"/>
              </w:rPr>
            </w:pPr>
          </w:p>
          <w:p w14:paraId="4E4EBECF" w14:textId="77777777" w:rsidR="008C54B1" w:rsidRPr="001422BA" w:rsidRDefault="008C54B1" w:rsidP="008C54B1">
            <w:pPr>
              <w:spacing w:line="276" w:lineRule="auto"/>
              <w:jc w:val="both"/>
              <w:rPr>
                <w:rFonts w:cstheme="minorHAnsi"/>
              </w:rPr>
            </w:pPr>
            <w:r w:rsidRPr="001422BA">
              <w:rPr>
                <w:rFonts w:cstheme="minorHAnsi"/>
                <w:b/>
                <w:bCs/>
              </w:rPr>
              <w:t>Loudness</w:t>
            </w:r>
            <w:r w:rsidRPr="001422BA">
              <w:rPr>
                <w:rFonts w:cstheme="minorHAnsi"/>
              </w:rPr>
              <w:t>: Overall Loudness of a track in decibels</w:t>
            </w:r>
          </w:p>
          <w:p w14:paraId="3DFAE3D7" w14:textId="4A383E75" w:rsidR="008C54B1" w:rsidRPr="001422BA" w:rsidRDefault="008C54B1" w:rsidP="008C54B1">
            <w:pPr>
              <w:spacing w:line="276" w:lineRule="auto"/>
              <w:jc w:val="both"/>
              <w:rPr>
                <w:rFonts w:cstheme="minorHAnsi"/>
              </w:rPr>
            </w:pPr>
            <w:r w:rsidRPr="001422BA">
              <w:rPr>
                <w:rFonts w:cstheme="minorHAnsi"/>
                <w:b/>
                <w:bCs/>
              </w:rPr>
              <w:t>Energy</w:t>
            </w:r>
            <w:r w:rsidRPr="001422BA">
              <w:rPr>
                <w:rFonts w:cstheme="minorHAnsi"/>
              </w:rPr>
              <w:t>: Represents a perceptual measure of intensity and activity in a song</w:t>
            </w:r>
          </w:p>
          <w:p w14:paraId="6AC0E2F2" w14:textId="04CF52F5" w:rsidR="008C54B1" w:rsidRDefault="008C54B1" w:rsidP="008C54B1">
            <w:pPr>
              <w:spacing w:line="276" w:lineRule="auto"/>
              <w:jc w:val="both"/>
              <w:rPr>
                <w:rFonts w:ascii="Calibri" w:hAnsi="Calibri" w:cs="Calibri"/>
              </w:rPr>
            </w:pPr>
          </w:p>
          <w:p w14:paraId="0846E5FD" w14:textId="56E1709F" w:rsidR="008C54B1" w:rsidRDefault="008C54B1" w:rsidP="008C54B1">
            <w:pPr>
              <w:spacing w:line="276" w:lineRule="auto"/>
              <w:jc w:val="both"/>
              <w:rPr>
                <w:rFonts w:ascii="Calibri" w:hAnsi="Calibri" w:cs="Calibri"/>
              </w:rPr>
            </w:pPr>
            <w:r>
              <w:rPr>
                <w:noProof/>
              </w:rPr>
              <w:drawing>
                <wp:inline distT="0" distB="0" distL="0" distR="0" wp14:anchorId="4B1381E7" wp14:editId="0EF9C39D">
                  <wp:extent cx="4619625" cy="1913159"/>
                  <wp:effectExtent l="0" t="0" r="0" b="0"/>
                  <wp:docPr id="11" name="Picture 11" descr="Meaning of Pearson correlation coefficient value (r).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ing of Pearson correlation coefficient value (r). | Download T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5863" cy="1940591"/>
                          </a:xfrm>
                          <a:prstGeom prst="rect">
                            <a:avLst/>
                          </a:prstGeom>
                          <a:noFill/>
                          <a:ln>
                            <a:noFill/>
                          </a:ln>
                        </pic:spPr>
                      </pic:pic>
                    </a:graphicData>
                  </a:graphic>
                </wp:inline>
              </w:drawing>
            </w:r>
          </w:p>
          <w:p w14:paraId="02A174E4" w14:textId="77777777" w:rsidR="008C54B1" w:rsidRDefault="008C54B1" w:rsidP="008C54B1">
            <w:pPr>
              <w:ind w:right="4599"/>
            </w:pPr>
          </w:p>
          <w:p w14:paraId="0E8DE6A1" w14:textId="6419D453" w:rsidR="008C54B1" w:rsidRDefault="001422BA" w:rsidP="008C54B1">
            <w:pPr>
              <w:ind w:right="4599"/>
            </w:pPr>
            <w:r>
              <w:t>A</w:t>
            </w:r>
            <w:r w:rsidR="008C54B1">
              <w:t xml:space="preserve"> Pearson’s Correlation test</w:t>
            </w:r>
            <w:r>
              <w:t xml:space="preserve"> was chosen</w:t>
            </w:r>
            <w:r w:rsidR="008C54B1">
              <w:t xml:space="preserve"> to measure the strength and direction of a potential linear correlation. </w:t>
            </w:r>
          </w:p>
          <w:p w14:paraId="321FD6C9" w14:textId="27B391A2" w:rsidR="008C54B1" w:rsidRDefault="008C54B1" w:rsidP="008C54B1">
            <w:pPr>
              <w:spacing w:line="276" w:lineRule="auto"/>
              <w:ind w:right="4599"/>
              <w:jc w:val="both"/>
              <w:rPr>
                <w:rFonts w:ascii="Calibri" w:hAnsi="Calibri" w:cs="Calibri"/>
              </w:rPr>
            </w:pPr>
          </w:p>
          <w:p w14:paraId="63DBBA19" w14:textId="50C954DF" w:rsidR="001422BA" w:rsidRPr="00B14720" w:rsidRDefault="001422BA" w:rsidP="001422BA">
            <w:pPr>
              <w:rPr>
                <w:b/>
                <w:bCs/>
              </w:rPr>
            </w:pPr>
            <w:r w:rsidRPr="00B14720">
              <w:rPr>
                <w:b/>
                <w:bCs/>
              </w:rPr>
              <w:t>Hypothesis</w:t>
            </w:r>
          </w:p>
          <w:p w14:paraId="56C9C0D5" w14:textId="77777777" w:rsidR="001422BA" w:rsidRPr="001422BA" w:rsidRDefault="001422BA" w:rsidP="001422BA">
            <w:pPr>
              <w:rPr>
                <w:rFonts w:ascii="Calibri" w:hAnsi="Calibri" w:cs="Calibri"/>
                <w:b/>
                <w:bCs/>
                <w:szCs w:val="24"/>
                <w:u w:val="single"/>
              </w:rPr>
            </w:pPr>
          </w:p>
          <w:p w14:paraId="05EFD521" w14:textId="77777777" w:rsidR="001422BA" w:rsidRDefault="001422BA" w:rsidP="001422BA">
            <w:pPr>
              <w:spacing w:line="276" w:lineRule="auto"/>
              <w:ind w:right="4599"/>
              <w:jc w:val="both"/>
            </w:pPr>
            <w:r w:rsidRPr="001422BA">
              <w:rPr>
                <w:b/>
                <w:bCs/>
              </w:rPr>
              <w:t>(Null Hypothesis):</w:t>
            </w:r>
            <w:r>
              <w:t xml:space="preserve"> There is no correlation between Loudness and Energy in the top 100 songs </w:t>
            </w:r>
          </w:p>
          <w:p w14:paraId="5CD0178C" w14:textId="77777777" w:rsidR="001422BA" w:rsidRDefault="001422BA" w:rsidP="001422BA">
            <w:pPr>
              <w:spacing w:line="276" w:lineRule="auto"/>
              <w:ind w:right="4599"/>
              <w:jc w:val="both"/>
            </w:pPr>
            <w:r>
              <w:t>H0 : r = 0</w:t>
            </w:r>
          </w:p>
          <w:p w14:paraId="3624376B" w14:textId="77777777" w:rsidR="001422BA" w:rsidRDefault="001422BA" w:rsidP="001422BA">
            <w:pPr>
              <w:spacing w:line="276" w:lineRule="auto"/>
              <w:ind w:right="4599"/>
              <w:jc w:val="both"/>
            </w:pPr>
          </w:p>
          <w:p w14:paraId="266ECA61" w14:textId="77777777" w:rsidR="001422BA" w:rsidRDefault="001422BA" w:rsidP="001422BA">
            <w:pPr>
              <w:spacing w:line="276" w:lineRule="auto"/>
              <w:ind w:right="4599"/>
              <w:jc w:val="both"/>
            </w:pPr>
            <w:r w:rsidRPr="001422BA">
              <w:rPr>
                <w:b/>
                <w:bCs/>
              </w:rPr>
              <w:t>(Alternative Hypothesis):</w:t>
            </w:r>
            <w:r>
              <w:t xml:space="preserve"> There is a correlation between Loudness and Energy in the top 100 songs</w:t>
            </w:r>
          </w:p>
          <w:p w14:paraId="0356C229" w14:textId="77777777" w:rsidR="001422BA" w:rsidRDefault="001422BA" w:rsidP="001422BA">
            <w:pPr>
              <w:spacing w:line="276" w:lineRule="auto"/>
              <w:ind w:right="4599"/>
              <w:jc w:val="both"/>
            </w:pPr>
            <w:r>
              <w:t>H1: r != 0</w:t>
            </w:r>
          </w:p>
          <w:p w14:paraId="25A6EBD8" w14:textId="77777777" w:rsidR="001422BA" w:rsidRDefault="001422BA" w:rsidP="001422BA">
            <w:pPr>
              <w:spacing w:line="276" w:lineRule="auto"/>
              <w:ind w:right="4599"/>
              <w:jc w:val="both"/>
            </w:pPr>
            <w:r>
              <w:t>Significant Level = 5% (0.05) (assumed)</w:t>
            </w:r>
          </w:p>
          <w:p w14:paraId="0FB27D16" w14:textId="77777777" w:rsidR="001422BA" w:rsidRDefault="001422BA" w:rsidP="001422BA">
            <w:pPr>
              <w:spacing w:line="276" w:lineRule="auto"/>
              <w:ind w:right="4599"/>
              <w:jc w:val="both"/>
            </w:pPr>
            <w:r>
              <w:t>Critical Value(p) = 0.195</w:t>
            </w:r>
          </w:p>
          <w:p w14:paraId="4D7570A2" w14:textId="77777777" w:rsidR="001422BA" w:rsidRDefault="001422BA" w:rsidP="001422BA">
            <w:pPr>
              <w:spacing w:line="276" w:lineRule="auto"/>
              <w:ind w:right="4599"/>
              <w:jc w:val="both"/>
            </w:pPr>
            <w:r>
              <w:t>r = 0.74</w:t>
            </w:r>
          </w:p>
          <w:p w14:paraId="6F598CDF" w14:textId="77777777" w:rsidR="001422BA" w:rsidRDefault="001422BA" w:rsidP="001422BA">
            <w:pPr>
              <w:spacing w:line="276" w:lineRule="auto"/>
              <w:ind w:right="4599"/>
              <w:jc w:val="both"/>
            </w:pPr>
            <w:r>
              <w:t xml:space="preserve">R^2 = 0.54 -&gt; x100 = 54%. </w:t>
            </w:r>
          </w:p>
          <w:p w14:paraId="5C92F9E5" w14:textId="77777777" w:rsidR="001422BA" w:rsidRDefault="001422BA" w:rsidP="001422BA">
            <w:pPr>
              <w:spacing w:line="276" w:lineRule="auto"/>
              <w:ind w:right="4599"/>
              <w:jc w:val="both"/>
            </w:pPr>
          </w:p>
          <w:p w14:paraId="2D6EE72C" w14:textId="175D38B1" w:rsidR="001422BA" w:rsidRDefault="001422BA" w:rsidP="001422BA">
            <w:pPr>
              <w:spacing w:line="276" w:lineRule="auto"/>
              <w:ind w:right="4599"/>
              <w:jc w:val="both"/>
            </w:pPr>
            <w:r>
              <w:t xml:space="preserve">Thus, 54% of the variability in Loudness is explained by the variability in Energy. The remaining 46% is explained by the other variables that influence a track on the spotipy API. </w:t>
            </w:r>
          </w:p>
          <w:p w14:paraId="12A7412E" w14:textId="77777777" w:rsidR="001422BA" w:rsidRDefault="001422BA" w:rsidP="001422BA">
            <w:pPr>
              <w:spacing w:line="276" w:lineRule="auto"/>
              <w:ind w:right="4599"/>
              <w:jc w:val="both"/>
            </w:pPr>
          </w:p>
          <w:p w14:paraId="3E692575" w14:textId="21AA6D30" w:rsidR="001422BA" w:rsidRPr="001422BA" w:rsidRDefault="001422BA" w:rsidP="001422BA">
            <w:pPr>
              <w:spacing w:line="276" w:lineRule="auto"/>
              <w:ind w:right="4599"/>
              <w:jc w:val="both"/>
              <w:rPr>
                <w:b/>
                <w:bCs/>
              </w:rPr>
            </w:pPr>
            <w:r w:rsidRPr="001422BA">
              <w:rPr>
                <w:b/>
                <w:bCs/>
              </w:rPr>
              <w:t>Conclusion:</w:t>
            </w:r>
          </w:p>
          <w:p w14:paraId="77B293E2" w14:textId="77777777" w:rsidR="001422BA" w:rsidRDefault="001422BA" w:rsidP="001422BA">
            <w:pPr>
              <w:spacing w:line="276" w:lineRule="auto"/>
              <w:ind w:right="4599"/>
              <w:jc w:val="both"/>
            </w:pPr>
            <w:r>
              <w:t>We can conclude from this test that our results are significant as the r value is greater than the critical value, so we would reject the null hypothesis. Concluding that there is a relationship between Loudness of a track and the Energy of a track</w:t>
            </w:r>
          </w:p>
          <w:p w14:paraId="2EE6B5DD" w14:textId="77777777" w:rsidR="001422BA" w:rsidRPr="008C54B1" w:rsidRDefault="001422BA" w:rsidP="001422BA">
            <w:pPr>
              <w:spacing w:line="276" w:lineRule="auto"/>
              <w:ind w:right="4599"/>
              <w:jc w:val="both"/>
              <w:rPr>
                <w:rFonts w:ascii="Calibri" w:hAnsi="Calibri" w:cs="Calibri"/>
              </w:rPr>
            </w:pPr>
          </w:p>
          <w:p w14:paraId="4C4BDBEB" w14:textId="3F18DE7C" w:rsidR="00F87568" w:rsidRPr="009F0B04" w:rsidRDefault="00F87568" w:rsidP="00F87568">
            <w:pPr>
              <w:pStyle w:val="Heading2"/>
              <w:rPr>
                <w:sz w:val="36"/>
                <w:szCs w:val="44"/>
              </w:rPr>
            </w:pPr>
          </w:p>
          <w:p w14:paraId="722E3C29" w14:textId="77777777" w:rsidR="001422BA" w:rsidRDefault="001422BA" w:rsidP="001422BA">
            <w:pPr>
              <w:rPr>
                <w:b/>
                <w:bCs/>
              </w:rPr>
            </w:pPr>
            <w:r w:rsidRPr="002E6D2F">
              <w:rPr>
                <w:rFonts w:ascii="Arial" w:hAnsi="Arial" w:cs="Arial"/>
                <w:b/>
                <w:bCs/>
                <w:shd w:val="clear" w:color="auto" w:fill="FFFFFF"/>
              </w:rPr>
              <w:t>Graphical Representation of the relationship between</w:t>
            </w:r>
            <w:r w:rsidRPr="002E6D2F">
              <w:rPr>
                <w:rFonts w:ascii="Arial" w:hAnsi="Arial" w:cs="Arial"/>
                <w:shd w:val="clear" w:color="auto" w:fill="FFFFFF"/>
              </w:rPr>
              <w:t xml:space="preserve"> </w:t>
            </w:r>
            <w:r w:rsidRPr="005E04F5">
              <w:rPr>
                <w:b/>
                <w:bCs/>
              </w:rPr>
              <w:t>loudness of track and its energy</w:t>
            </w:r>
            <w:r>
              <w:rPr>
                <w:b/>
                <w:bCs/>
              </w:rPr>
              <w:t>:</w:t>
            </w:r>
          </w:p>
          <w:p w14:paraId="72C6DD03" w14:textId="77777777" w:rsidR="001422BA" w:rsidRDefault="001422BA" w:rsidP="001422BA">
            <w:r>
              <w:rPr>
                <w:noProof/>
              </w:rPr>
              <w:drawing>
                <wp:inline distT="0" distB="0" distL="0" distR="0" wp14:anchorId="2F74A1CC" wp14:editId="286FD492">
                  <wp:extent cx="4902200" cy="353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p>
          <w:p w14:paraId="5219C07D" w14:textId="77777777" w:rsidR="001422BA" w:rsidRPr="00B14720" w:rsidRDefault="001422BA" w:rsidP="00B1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right="4599"/>
              <w:jc w:val="both"/>
              <w:textAlignment w:val="baseline"/>
              <w:rPr>
                <w:rFonts w:eastAsia="Times New Roman" w:cstheme="minorHAnsi"/>
                <w:szCs w:val="24"/>
                <w:lang w:eastAsia="en-GB"/>
              </w:rPr>
            </w:pPr>
            <w:r w:rsidRPr="00B14720">
              <w:rPr>
                <w:rFonts w:eastAsia="Times New Roman" w:cstheme="minorHAnsi"/>
                <w:szCs w:val="24"/>
                <w:lang w:eastAsia="en-GB"/>
              </w:rPr>
              <w:t>R squared: 0.5434088173021023 or 54%</w:t>
            </w:r>
          </w:p>
          <w:p w14:paraId="40FA53C0" w14:textId="762C77FE" w:rsidR="001422BA" w:rsidRPr="00B14720" w:rsidRDefault="001422BA" w:rsidP="00B1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right="4599"/>
              <w:jc w:val="both"/>
              <w:textAlignment w:val="baseline"/>
              <w:rPr>
                <w:rFonts w:eastAsia="Times New Roman" w:cstheme="minorHAnsi"/>
                <w:szCs w:val="24"/>
                <w:lang w:eastAsia="en-GB"/>
              </w:rPr>
            </w:pPr>
            <w:r w:rsidRPr="00B14720">
              <w:rPr>
                <w:rFonts w:eastAsia="Times New Roman" w:cstheme="minorHAnsi"/>
                <w:szCs w:val="24"/>
                <w:lang w:eastAsia="en-GB"/>
              </w:rPr>
              <w:t>There is a Strong positive correlation between the loudness of a track to its energy</w:t>
            </w:r>
            <w:r w:rsidR="00B14720">
              <w:rPr>
                <w:rFonts w:eastAsia="Times New Roman" w:cstheme="minorHAnsi"/>
                <w:szCs w:val="24"/>
                <w:lang w:eastAsia="en-GB"/>
              </w:rPr>
              <w:t xml:space="preserve">, </w:t>
            </w:r>
            <w:r w:rsidRPr="00B14720">
              <w:rPr>
                <w:rFonts w:eastAsia="Times New Roman" w:cstheme="minorHAnsi"/>
                <w:szCs w:val="24"/>
                <w:lang w:eastAsia="en-GB"/>
              </w:rPr>
              <w:t>the r value is 0.7371626803508858</w:t>
            </w:r>
          </w:p>
          <w:p w14:paraId="5E6BCC82" w14:textId="777151D2" w:rsidR="001422BA" w:rsidRDefault="001422BA" w:rsidP="00B14720">
            <w:pPr>
              <w:spacing w:line="276" w:lineRule="auto"/>
              <w:ind w:right="4599"/>
              <w:jc w:val="both"/>
              <w:rPr>
                <w:rFonts w:cstheme="minorHAnsi"/>
                <w:szCs w:val="24"/>
              </w:rPr>
            </w:pPr>
          </w:p>
          <w:p w14:paraId="4DA403B6" w14:textId="7DA78644" w:rsidR="00B14720" w:rsidRDefault="00B14720" w:rsidP="00B14720">
            <w:pPr>
              <w:rPr>
                <w:b/>
                <w:bCs/>
              </w:rPr>
            </w:pPr>
            <w:r>
              <w:rPr>
                <w:b/>
                <w:bCs/>
              </w:rPr>
              <w:t>Treemap:</w:t>
            </w:r>
          </w:p>
          <w:p w14:paraId="1ED6EBB8" w14:textId="77777777" w:rsidR="00B14720" w:rsidRDefault="00B14720" w:rsidP="00B14720"/>
          <w:p w14:paraId="74BFFA60" w14:textId="361DC5FD" w:rsidR="00B14720" w:rsidRDefault="00B14720" w:rsidP="00B14720">
            <w:r>
              <w:t>A Treemap of the genre of the top 100 songs for Spotify.</w:t>
            </w:r>
          </w:p>
          <w:p w14:paraId="2F415413" w14:textId="4EC9FC5C" w:rsidR="00B14720" w:rsidRDefault="00B14720" w:rsidP="00B14720">
            <w:r>
              <w:rPr>
                <w:noProof/>
              </w:rPr>
              <w:lastRenderedPageBreak/>
              <w:drawing>
                <wp:inline distT="0" distB="0" distL="0" distR="0" wp14:anchorId="12158D9C" wp14:editId="6BFB0FCC">
                  <wp:extent cx="4772025" cy="354015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5987" cy="3557935"/>
                          </a:xfrm>
                          <a:prstGeom prst="rect">
                            <a:avLst/>
                          </a:prstGeom>
                          <a:noFill/>
                          <a:ln>
                            <a:noFill/>
                          </a:ln>
                        </pic:spPr>
                      </pic:pic>
                    </a:graphicData>
                  </a:graphic>
                </wp:inline>
              </w:drawing>
            </w:r>
          </w:p>
          <w:p w14:paraId="35E346CA" w14:textId="79FCE321" w:rsidR="00B14720" w:rsidRDefault="00B14720" w:rsidP="00B14720"/>
          <w:p w14:paraId="71F81690" w14:textId="55A8706A" w:rsidR="00B14720" w:rsidRDefault="00B14720" w:rsidP="00B14720">
            <w:pPr>
              <w:spacing w:line="276" w:lineRule="auto"/>
              <w:ind w:right="4599"/>
              <w:jc w:val="both"/>
            </w:pPr>
            <w:r>
              <w:t>We intended on making this interactive, however the time we had was limited.</w:t>
            </w:r>
          </w:p>
          <w:p w14:paraId="55868C12" w14:textId="688CD406" w:rsidR="00B14720" w:rsidRDefault="00B14720" w:rsidP="00B14720">
            <w:pPr>
              <w:spacing w:line="276" w:lineRule="auto"/>
              <w:ind w:right="4599"/>
              <w:jc w:val="both"/>
            </w:pPr>
            <w:r>
              <w:t xml:space="preserve">To do this we would have had to create a multi-index Dataframe where we would have the first index as the main genres (Pop, Rap, Hip Hop and House and others) then have the other subgenres in the secondary index. </w:t>
            </w:r>
          </w:p>
          <w:p w14:paraId="7DAEC92F" w14:textId="1999EA0A" w:rsidR="00B14720" w:rsidRDefault="00B14720" w:rsidP="00B14720">
            <w:pPr>
              <w:spacing w:line="276" w:lineRule="auto"/>
              <w:ind w:right="4599"/>
              <w:jc w:val="both"/>
            </w:pPr>
          </w:p>
          <w:p w14:paraId="40B44EE2" w14:textId="6043185B" w:rsidR="00B14720" w:rsidRDefault="00B14720" w:rsidP="00B14720">
            <w:pPr>
              <w:spacing w:line="276" w:lineRule="auto"/>
              <w:ind w:right="4599"/>
              <w:jc w:val="both"/>
            </w:pPr>
          </w:p>
          <w:p w14:paraId="2E73557E" w14:textId="2E96416F" w:rsidR="00B14720" w:rsidRDefault="00B14720" w:rsidP="00B14720">
            <w:pPr>
              <w:rPr>
                <w:b/>
                <w:bCs/>
              </w:rPr>
            </w:pPr>
            <w:r>
              <w:rPr>
                <w:b/>
                <w:bCs/>
              </w:rPr>
              <w:t>Genre:</w:t>
            </w:r>
          </w:p>
          <w:p w14:paraId="6AE3AB6A" w14:textId="77777777" w:rsidR="00B14720" w:rsidRDefault="00B14720" w:rsidP="00B14720"/>
          <w:p w14:paraId="036E7590" w14:textId="76F9DEC2" w:rsidR="00B14720" w:rsidRDefault="00B14720" w:rsidP="00B14720">
            <w:r>
              <w:t>Another visual representation of the top genres.</w:t>
            </w:r>
          </w:p>
          <w:p w14:paraId="1C79B055" w14:textId="290B4D5C" w:rsidR="00B14720" w:rsidRDefault="00681986" w:rsidP="00B14720">
            <w:pPr>
              <w:spacing w:line="276" w:lineRule="auto"/>
              <w:ind w:right="4599"/>
              <w:jc w:val="both"/>
            </w:pPr>
            <w:r>
              <w:rPr>
                <w:noProof/>
              </w:rPr>
              <w:drawing>
                <wp:inline distT="0" distB="0" distL="0" distR="0" wp14:anchorId="31A38CD4" wp14:editId="6A5E62A7">
                  <wp:extent cx="3686175" cy="346482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4006" cy="3472185"/>
                          </a:xfrm>
                          <a:prstGeom prst="rect">
                            <a:avLst/>
                          </a:prstGeom>
                          <a:noFill/>
                          <a:ln>
                            <a:noFill/>
                          </a:ln>
                        </pic:spPr>
                      </pic:pic>
                    </a:graphicData>
                  </a:graphic>
                </wp:inline>
              </w:drawing>
            </w:r>
          </w:p>
          <w:p w14:paraId="75A2648B" w14:textId="500A9484" w:rsidR="00B14720" w:rsidRDefault="00B14720" w:rsidP="00B14720"/>
          <w:p w14:paraId="34BC46A8" w14:textId="57D16B76" w:rsidR="00B14720" w:rsidRDefault="00B14720" w:rsidP="00B14720">
            <w:r>
              <w:rPr>
                <w:noProof/>
              </w:rPr>
              <w:drawing>
                <wp:inline distT="0" distB="0" distL="0" distR="0" wp14:anchorId="181463E3" wp14:editId="6148C305">
                  <wp:extent cx="5731510" cy="45383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38345"/>
                          </a:xfrm>
                          <a:prstGeom prst="rect">
                            <a:avLst/>
                          </a:prstGeom>
                          <a:noFill/>
                          <a:ln>
                            <a:noFill/>
                          </a:ln>
                        </pic:spPr>
                      </pic:pic>
                    </a:graphicData>
                  </a:graphic>
                </wp:inline>
              </w:drawing>
            </w:r>
          </w:p>
          <w:p w14:paraId="515CEB69" w14:textId="77777777" w:rsidR="00B14720" w:rsidRPr="00B14720" w:rsidRDefault="00B14720" w:rsidP="00B14720">
            <w:pPr>
              <w:spacing w:line="276" w:lineRule="auto"/>
              <w:ind w:right="4599"/>
              <w:jc w:val="both"/>
              <w:rPr>
                <w:rFonts w:cstheme="minorHAnsi"/>
                <w:szCs w:val="24"/>
              </w:rPr>
            </w:pPr>
          </w:p>
          <w:p w14:paraId="6891764F" w14:textId="77777777" w:rsidR="001422BA" w:rsidRDefault="001422BA" w:rsidP="001422BA"/>
          <w:p w14:paraId="349DE9D6" w14:textId="4B7CCC1A" w:rsidR="00C3569F" w:rsidRPr="00C3569F" w:rsidRDefault="00C3569F" w:rsidP="00F87568"/>
          <w:p w14:paraId="5B2EA116" w14:textId="0DAED4D8" w:rsidR="00C3569F" w:rsidRPr="00620D24" w:rsidRDefault="00C3569F" w:rsidP="00B7244E"/>
        </w:tc>
      </w:tr>
    </w:tbl>
    <w:p w14:paraId="530622EF" w14:textId="77777777" w:rsidR="00C3569F" w:rsidRDefault="00C3569F" w:rsidP="00B7244E"/>
    <w:p w14:paraId="2D770EEE"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293"/>
      </w:tblGrid>
      <w:tr w:rsidR="00C3569F" w:rsidRPr="00F74F95" w14:paraId="491A0EB3" w14:textId="77777777" w:rsidTr="002A5BA5">
        <w:trPr>
          <w:trHeight w:val="60"/>
        </w:trPr>
        <w:tc>
          <w:tcPr>
            <w:tcW w:w="4464" w:type="dxa"/>
            <w:tcBorders>
              <w:top w:val="single" w:sz="48" w:space="0" w:color="D83D27" w:themeColor="accent2"/>
            </w:tcBorders>
          </w:tcPr>
          <w:p w14:paraId="4B848DB6" w14:textId="77777777" w:rsidR="00C3569F" w:rsidRPr="00475B12" w:rsidRDefault="00C3569F" w:rsidP="00B7244E"/>
        </w:tc>
        <w:tc>
          <w:tcPr>
            <w:tcW w:w="6293" w:type="dxa"/>
          </w:tcPr>
          <w:p w14:paraId="373D635F" w14:textId="77777777" w:rsidR="00C3569F" w:rsidRPr="00475B12" w:rsidRDefault="00C3569F" w:rsidP="00B7244E"/>
        </w:tc>
      </w:tr>
    </w:tbl>
    <w:p w14:paraId="30DEFE9A" w14:textId="77777777" w:rsidR="00B14720" w:rsidRDefault="00B14720" w:rsidP="00B14720"/>
    <w:p w14:paraId="4E971C7A" w14:textId="15CBF72A" w:rsidR="00B14720" w:rsidRPr="00B14720" w:rsidRDefault="00B14720" w:rsidP="00B14720">
      <w:pPr>
        <w:pStyle w:val="Heading2"/>
        <w:ind w:right="-1484"/>
        <w:rPr>
          <w:sz w:val="36"/>
          <w:szCs w:val="44"/>
        </w:rPr>
      </w:pPr>
      <w:r>
        <w:rPr>
          <w:sz w:val="36"/>
          <w:szCs w:val="44"/>
        </w:rPr>
        <w:t>Findings 3:</w:t>
      </w:r>
      <w:r w:rsidR="003559FB">
        <w:rPr>
          <w:sz w:val="36"/>
          <w:szCs w:val="44"/>
        </w:rPr>
        <w:t xml:space="preserve"> Tempo, Energy and </w:t>
      </w:r>
      <w:r w:rsidR="003559FB" w:rsidRPr="003559FB">
        <w:rPr>
          <w:sz w:val="36"/>
          <w:szCs w:val="44"/>
        </w:rPr>
        <w:t>Acousticness</w:t>
      </w:r>
    </w:p>
    <w:p w14:paraId="5E1B72FF" w14:textId="01FCE407" w:rsidR="00B14720" w:rsidRDefault="00B14720" w:rsidP="00B14720">
      <w:pPr>
        <w:tabs>
          <w:tab w:val="left" w:pos="2790"/>
        </w:tabs>
      </w:pPr>
    </w:p>
    <w:p w14:paraId="56C61424" w14:textId="04479A2B" w:rsidR="008068C2" w:rsidRPr="00A346FF" w:rsidRDefault="008068C2" w:rsidP="008068C2">
      <w:pPr>
        <w:spacing w:line="276" w:lineRule="auto"/>
        <w:ind w:right="594"/>
        <w:jc w:val="both"/>
        <w:rPr>
          <w:rFonts w:cstheme="minorHAnsi"/>
          <w:shd w:val="clear" w:color="auto" w:fill="FFFFFF"/>
        </w:rPr>
      </w:pPr>
      <w:r w:rsidRPr="008068C2">
        <w:rPr>
          <w:rFonts w:cstheme="minorHAnsi"/>
          <w:b/>
          <w:bCs/>
        </w:rPr>
        <w:t>Tempo:</w:t>
      </w:r>
      <w:r>
        <w:rPr>
          <w:rFonts w:cstheme="minorHAnsi"/>
        </w:rPr>
        <w:t xml:space="preserve"> </w:t>
      </w:r>
      <w:r w:rsidRPr="00A346FF">
        <w:rPr>
          <w:rFonts w:cstheme="minorHAnsi"/>
          <w:shd w:val="clear" w:color="auto" w:fill="FFFFFF"/>
        </w:rPr>
        <w:t>The overall estimated tempo of a track in beats per minute (BPM).</w:t>
      </w:r>
    </w:p>
    <w:p w14:paraId="07FF84B8" w14:textId="0B4F56A1" w:rsidR="008068C2" w:rsidRPr="00A346FF" w:rsidRDefault="008068C2" w:rsidP="008068C2">
      <w:pPr>
        <w:spacing w:line="276" w:lineRule="auto"/>
        <w:ind w:right="594"/>
        <w:jc w:val="both"/>
        <w:rPr>
          <w:rFonts w:cstheme="minorHAnsi"/>
          <w:shd w:val="clear" w:color="auto" w:fill="FFFFFF"/>
        </w:rPr>
      </w:pPr>
      <w:r w:rsidRPr="008068C2">
        <w:rPr>
          <w:rFonts w:cstheme="minorHAnsi"/>
          <w:b/>
          <w:bCs/>
          <w:shd w:val="clear" w:color="auto" w:fill="FFFFFF"/>
        </w:rPr>
        <w:t>Energy:</w:t>
      </w:r>
      <w:r>
        <w:rPr>
          <w:rFonts w:cstheme="minorHAnsi"/>
          <w:shd w:val="clear" w:color="auto" w:fill="FFFFFF"/>
        </w:rPr>
        <w:t xml:space="preserve"> </w:t>
      </w:r>
      <w:r w:rsidRPr="00A346FF">
        <w:rPr>
          <w:rFonts w:cstheme="minorHAnsi"/>
          <w:shd w:val="clear" w:color="auto" w:fill="FFFFFF"/>
        </w:rPr>
        <w:t xml:space="preserve"> Energy is a measure from 0.0 to 1.0 and represents a perceptual measure of intensity and activity.</w:t>
      </w:r>
    </w:p>
    <w:p w14:paraId="70933FF0" w14:textId="19CD38B5" w:rsidR="008068C2" w:rsidRDefault="008068C2" w:rsidP="008068C2">
      <w:pPr>
        <w:spacing w:line="276" w:lineRule="auto"/>
        <w:ind w:right="594"/>
        <w:jc w:val="both"/>
        <w:rPr>
          <w:rFonts w:cstheme="minorHAnsi"/>
        </w:rPr>
      </w:pPr>
      <w:r w:rsidRPr="008068C2">
        <w:rPr>
          <w:rFonts w:cstheme="minorHAnsi"/>
          <w:b/>
          <w:bCs/>
          <w:shd w:val="clear" w:color="auto" w:fill="FFFFFF"/>
        </w:rPr>
        <w:t>Accousticness:</w:t>
      </w:r>
      <w:r>
        <w:rPr>
          <w:rFonts w:cstheme="minorHAnsi"/>
          <w:shd w:val="clear" w:color="auto" w:fill="FFFFFF"/>
        </w:rPr>
        <w:t xml:space="preserve"> </w:t>
      </w:r>
      <w:r w:rsidRPr="00A346FF">
        <w:rPr>
          <w:rFonts w:cstheme="minorHAnsi"/>
          <w:shd w:val="clear" w:color="auto" w:fill="FFFFFF"/>
        </w:rPr>
        <w:t xml:space="preserve"> A confidence measure from 0.0 to 1.0 of whether the track is acoustic. 1.0 represents high confidence the track is acoustic.</w:t>
      </w:r>
    </w:p>
    <w:p w14:paraId="5DC48242" w14:textId="77777777" w:rsidR="008068C2" w:rsidRDefault="008068C2" w:rsidP="00B14720">
      <w:pPr>
        <w:tabs>
          <w:tab w:val="left" w:pos="2790"/>
        </w:tabs>
      </w:pPr>
    </w:p>
    <w:p w14:paraId="68ABB658" w14:textId="77777777" w:rsidR="008068C2" w:rsidRPr="00A346FF" w:rsidRDefault="008068C2" w:rsidP="008068C2">
      <w:pPr>
        <w:rPr>
          <w:rFonts w:cstheme="minorHAnsi"/>
        </w:rPr>
      </w:pPr>
    </w:p>
    <w:p w14:paraId="1E7F3A2B" w14:textId="77777777" w:rsidR="008068C2" w:rsidRDefault="008068C2" w:rsidP="008068C2">
      <w:pPr>
        <w:jc w:val="both"/>
      </w:pPr>
      <w:r>
        <w:rPr>
          <w:noProof/>
        </w:rPr>
        <w:drawing>
          <wp:anchor distT="0" distB="0" distL="114300" distR="114300" simplePos="0" relativeHeight="251667456" behindDoc="1" locked="0" layoutInCell="1" allowOverlap="1" wp14:anchorId="11E74230" wp14:editId="6FE2F89C">
            <wp:simplePos x="0" y="0"/>
            <wp:positionH relativeFrom="margin">
              <wp:posOffset>-85725</wp:posOffset>
            </wp:positionH>
            <wp:positionV relativeFrom="paragraph">
              <wp:posOffset>9525</wp:posOffset>
            </wp:positionV>
            <wp:extent cx="2667635" cy="1809750"/>
            <wp:effectExtent l="0" t="0" r="0" b="0"/>
            <wp:wrapTight wrapText="bothSides">
              <wp:wrapPolygon edited="0">
                <wp:start x="5707" y="0"/>
                <wp:lineTo x="1388" y="1137"/>
                <wp:lineTo x="771" y="1592"/>
                <wp:lineTo x="771" y="6139"/>
                <wp:lineTo x="1388" y="7731"/>
                <wp:lineTo x="308" y="7958"/>
                <wp:lineTo x="0" y="8413"/>
                <wp:lineTo x="0" y="13187"/>
                <wp:lineTo x="617" y="15006"/>
                <wp:lineTo x="1234" y="15006"/>
                <wp:lineTo x="1542" y="19554"/>
                <wp:lineTo x="2005" y="20236"/>
                <wp:lineTo x="11414" y="21373"/>
                <wp:lineTo x="12340" y="21373"/>
                <wp:lineTo x="16505" y="20918"/>
                <wp:lineTo x="21441" y="19781"/>
                <wp:lineTo x="21441" y="1592"/>
                <wp:lineTo x="20207" y="909"/>
                <wp:lineTo x="16350" y="0"/>
                <wp:lineTo x="5707" y="0"/>
              </wp:wrapPolygon>
            </wp:wrapTight>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63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t>When analysing tempo, the data tells us that median tempo is 115bpm. This bpm falls in the Allegro range (fast) most notably the pop genre fits this bpm rate. Looking at the data in a wider view, we see a lower quartile of 95bpm and an upper quartile of 136bpm. Showing an interquartile range of 40pbm. This shows there is a fairly wide tempo range within the most popular songs indicating tempo isn't a decisive indicator of popularity. Finally, the min (59bpm) and the max (186bpm) further iterate the previous argument as the bpm ranges from one extreme to the other.</w:t>
      </w:r>
      <w:r w:rsidRPr="009C63A9">
        <w:t xml:space="preserve"> </w:t>
      </w:r>
    </w:p>
    <w:p w14:paraId="3978076D" w14:textId="77777777" w:rsidR="00660DED" w:rsidRDefault="00660DED" w:rsidP="00660DED"/>
    <w:p w14:paraId="286589A6" w14:textId="77777777" w:rsidR="008068C2" w:rsidRDefault="008068C2" w:rsidP="008068C2">
      <w:pPr>
        <w:jc w:val="both"/>
      </w:pPr>
      <w:r>
        <w:rPr>
          <w:noProof/>
        </w:rPr>
        <w:drawing>
          <wp:anchor distT="0" distB="0" distL="114300" distR="114300" simplePos="0" relativeHeight="251669504" behindDoc="1" locked="0" layoutInCell="1" allowOverlap="1" wp14:anchorId="5A5E77A6" wp14:editId="75210D0B">
            <wp:simplePos x="0" y="0"/>
            <wp:positionH relativeFrom="margin">
              <wp:align>right</wp:align>
            </wp:positionH>
            <wp:positionV relativeFrom="paragraph">
              <wp:posOffset>6985</wp:posOffset>
            </wp:positionV>
            <wp:extent cx="2590800" cy="1771015"/>
            <wp:effectExtent l="0" t="0" r="0" b="635"/>
            <wp:wrapTight wrapText="bothSides">
              <wp:wrapPolygon edited="0">
                <wp:start x="5559" y="0"/>
                <wp:lineTo x="953" y="1162"/>
                <wp:lineTo x="794" y="1626"/>
                <wp:lineTo x="2065" y="4182"/>
                <wp:lineTo x="953" y="4879"/>
                <wp:lineTo x="953" y="5576"/>
                <wp:lineTo x="2065" y="7900"/>
                <wp:lineTo x="635" y="8597"/>
                <wp:lineTo x="0" y="9758"/>
                <wp:lineTo x="0" y="12082"/>
                <wp:lineTo x="1747" y="15335"/>
                <wp:lineTo x="953" y="15335"/>
                <wp:lineTo x="953" y="16264"/>
                <wp:lineTo x="2065" y="19052"/>
                <wp:lineTo x="794" y="19052"/>
                <wp:lineTo x="1112" y="20214"/>
                <wp:lineTo x="11276" y="21375"/>
                <wp:lineTo x="12229" y="21375"/>
                <wp:lineTo x="21441" y="19749"/>
                <wp:lineTo x="21441" y="1626"/>
                <wp:lineTo x="20329" y="929"/>
                <wp:lineTo x="16359" y="0"/>
                <wp:lineTo x="5559" y="0"/>
              </wp:wrapPolygon>
            </wp:wrapTight>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1771015"/>
                    </a:xfrm>
                    <a:prstGeom prst="rect">
                      <a:avLst/>
                    </a:prstGeom>
                    <a:noFill/>
                    <a:ln>
                      <a:noFill/>
                    </a:ln>
                  </pic:spPr>
                </pic:pic>
              </a:graphicData>
            </a:graphic>
            <wp14:sizeRelH relativeFrom="page">
              <wp14:pctWidth>0</wp14:pctWidth>
            </wp14:sizeRelH>
            <wp14:sizeRelV relativeFrom="page">
              <wp14:pctHeight>0</wp14:pctHeight>
            </wp14:sizeRelV>
          </wp:anchor>
        </w:drawing>
      </w:r>
      <w:r>
        <w:t>When analysing energy, the data tells us that the median energy is 0.63. This energy level suggests that the majority of popular songs are slightly above average. Looking at the data in a wider view, we see a lower quartile of 0.52 and an upper quartile of 0.75. Showing an interquartile range of 0.23. This suggests that the majority of popular songs are those with a medium to high energy level. And so, songs with low energy levels tend to perform worse. However, the min (0.26) and the max (0.92) energy ratings show us that even if a song does have an extremely low energy rating, it can still perform well in popularity, and vice versa. The data shows one outlier at 0.11 bpm. This being Billie Eilish’s song, 'when the party's over'.</w:t>
      </w:r>
      <w:r w:rsidRPr="009C63A9">
        <w:t xml:space="preserve"> </w:t>
      </w:r>
    </w:p>
    <w:p w14:paraId="3B5CF76D" w14:textId="77777777" w:rsidR="00660DED" w:rsidRDefault="00660DED" w:rsidP="00660DED"/>
    <w:p w14:paraId="20EE5180" w14:textId="77777777" w:rsidR="008068C2" w:rsidRDefault="008068C2" w:rsidP="008068C2">
      <w:pPr>
        <w:jc w:val="both"/>
      </w:pPr>
      <w:r>
        <w:rPr>
          <w:noProof/>
        </w:rPr>
        <w:drawing>
          <wp:anchor distT="0" distB="0" distL="114300" distR="114300" simplePos="0" relativeHeight="251671552" behindDoc="1" locked="0" layoutInCell="1" allowOverlap="1" wp14:anchorId="71B971D1" wp14:editId="7250425A">
            <wp:simplePos x="0" y="0"/>
            <wp:positionH relativeFrom="margin">
              <wp:align>left</wp:align>
            </wp:positionH>
            <wp:positionV relativeFrom="paragraph">
              <wp:posOffset>5715</wp:posOffset>
            </wp:positionV>
            <wp:extent cx="2578735" cy="1762125"/>
            <wp:effectExtent l="0" t="0" r="0" b="0"/>
            <wp:wrapTight wrapText="bothSides">
              <wp:wrapPolygon edited="0">
                <wp:start x="4627" y="0"/>
                <wp:lineTo x="957" y="1168"/>
                <wp:lineTo x="798" y="1635"/>
                <wp:lineTo x="2074" y="4203"/>
                <wp:lineTo x="957" y="4904"/>
                <wp:lineTo x="957" y="5604"/>
                <wp:lineTo x="2074" y="7939"/>
                <wp:lineTo x="319" y="7939"/>
                <wp:lineTo x="0" y="8640"/>
                <wp:lineTo x="0" y="13077"/>
                <wp:lineTo x="957" y="15412"/>
                <wp:lineTo x="798" y="20082"/>
                <wp:lineTo x="11329" y="21250"/>
                <wp:lineTo x="12287" y="21250"/>
                <wp:lineTo x="21382" y="19849"/>
                <wp:lineTo x="21382" y="1635"/>
                <wp:lineTo x="20265" y="701"/>
                <wp:lineTo x="17233" y="0"/>
                <wp:lineTo x="4627" y="0"/>
              </wp:wrapPolygon>
            </wp:wrapTight>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3235" cy="1785536"/>
                    </a:xfrm>
                    <a:prstGeom prst="rect">
                      <a:avLst/>
                    </a:prstGeom>
                    <a:noFill/>
                    <a:ln>
                      <a:noFill/>
                    </a:ln>
                  </pic:spPr>
                </pic:pic>
              </a:graphicData>
            </a:graphic>
            <wp14:sizeRelH relativeFrom="page">
              <wp14:pctWidth>0</wp14:pctWidth>
            </wp14:sizeRelH>
            <wp14:sizeRelV relativeFrom="page">
              <wp14:pctHeight>0</wp14:pctHeight>
            </wp14:sizeRelV>
          </wp:anchor>
        </w:drawing>
      </w:r>
      <w:r>
        <w:t>When analysing acousticness, the data tells us that the median is 0.15, an upper quartile of 0.44, and a lower quartile of 0.04. This tells us that the majority of the most popular songs tend to be less acoustic, meaning they are more lyric heavy. It is important to note that the max value of acousticness lies at 0.98. This shows that whilst the majority of data points lie in the lower acoustic ranges. It is still possible for songs to be acoustic heavy and still be very popular.</w:t>
      </w:r>
    </w:p>
    <w:p w14:paraId="4FA90C44" w14:textId="5A4BB465" w:rsidR="00660DED" w:rsidRDefault="00660DED" w:rsidP="00660DED"/>
    <w:p w14:paraId="25547031" w14:textId="77777777" w:rsidR="00660DED" w:rsidRDefault="00660DED" w:rsidP="00660DED"/>
    <w:p w14:paraId="79975C6D" w14:textId="77777777" w:rsidR="0005067D" w:rsidRDefault="0005067D" w:rsidP="008068C2"/>
    <w:p w14:paraId="2B45BB03" w14:textId="77777777" w:rsidR="0005067D" w:rsidRDefault="0005067D" w:rsidP="008068C2"/>
    <w:p w14:paraId="5D33C3A6" w14:textId="77777777" w:rsidR="0005067D" w:rsidRDefault="0005067D" w:rsidP="008068C2"/>
    <w:p w14:paraId="72996EA3" w14:textId="77777777" w:rsidR="0005067D" w:rsidRDefault="0005067D" w:rsidP="008068C2"/>
    <w:p w14:paraId="571E0260" w14:textId="77777777" w:rsidR="0005067D" w:rsidRDefault="0005067D" w:rsidP="008068C2"/>
    <w:p w14:paraId="0C324552" w14:textId="77777777" w:rsidR="0005067D" w:rsidRDefault="0005067D" w:rsidP="008068C2"/>
    <w:p w14:paraId="32F988DC" w14:textId="354DFEBC" w:rsidR="008068C2" w:rsidRDefault="008068C2" w:rsidP="0005067D">
      <w:pPr>
        <w:jc w:val="both"/>
      </w:pPr>
      <w:r>
        <w:rPr>
          <w:noProof/>
        </w:rPr>
        <w:drawing>
          <wp:anchor distT="0" distB="0" distL="114300" distR="114300" simplePos="0" relativeHeight="251673600" behindDoc="1" locked="0" layoutInCell="1" allowOverlap="1" wp14:anchorId="1770A89D" wp14:editId="168F34E8">
            <wp:simplePos x="0" y="0"/>
            <wp:positionH relativeFrom="margin">
              <wp:posOffset>4083050</wp:posOffset>
            </wp:positionH>
            <wp:positionV relativeFrom="paragraph">
              <wp:posOffset>9525</wp:posOffset>
            </wp:positionV>
            <wp:extent cx="2746375" cy="1933575"/>
            <wp:effectExtent l="0" t="0" r="0" b="9525"/>
            <wp:wrapTight wrapText="bothSides">
              <wp:wrapPolygon edited="0">
                <wp:start x="3596" y="0"/>
                <wp:lineTo x="899" y="1277"/>
                <wp:lineTo x="749" y="1702"/>
                <wp:lineTo x="1948" y="3831"/>
                <wp:lineTo x="899" y="4682"/>
                <wp:lineTo x="899" y="5320"/>
                <wp:lineTo x="1948" y="7235"/>
                <wp:lineTo x="599" y="8512"/>
                <wp:lineTo x="0" y="9576"/>
                <wp:lineTo x="150" y="11704"/>
                <wp:lineTo x="1348" y="14045"/>
                <wp:lineTo x="1948" y="14045"/>
                <wp:lineTo x="899" y="14897"/>
                <wp:lineTo x="899" y="15535"/>
                <wp:lineTo x="1948" y="17450"/>
                <wp:lineTo x="899" y="18514"/>
                <wp:lineTo x="1348" y="20004"/>
                <wp:lineTo x="9439" y="20855"/>
                <wp:lineTo x="9439" y="21494"/>
                <wp:lineTo x="13634" y="21494"/>
                <wp:lineTo x="19328" y="20855"/>
                <wp:lineTo x="21275" y="20004"/>
                <wp:lineTo x="21126" y="1702"/>
                <wp:lineTo x="20077" y="638"/>
                <wp:lineTo x="17829" y="0"/>
                <wp:lineTo x="3596" y="0"/>
              </wp:wrapPolygon>
            </wp:wrapTight>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637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relationship between energy and tempo shows a minimal increase as illustrated by an r value of 0.28. The r squared value also shows a large distribution of data points from the regression line with a value of 0.08. </w:t>
      </w:r>
    </w:p>
    <w:p w14:paraId="2A04266E" w14:textId="77777777" w:rsidR="008068C2" w:rsidRDefault="008068C2" w:rsidP="008068C2"/>
    <w:p w14:paraId="7C4320E0" w14:textId="77777777" w:rsidR="008068C2" w:rsidRDefault="008068C2" w:rsidP="008068C2"/>
    <w:p w14:paraId="36512630" w14:textId="77777777" w:rsidR="008068C2" w:rsidRDefault="008068C2" w:rsidP="008068C2"/>
    <w:p w14:paraId="6232E02B" w14:textId="77777777" w:rsidR="008068C2" w:rsidRDefault="008068C2" w:rsidP="008068C2"/>
    <w:p w14:paraId="5D654C47" w14:textId="77777777" w:rsidR="0005067D" w:rsidRDefault="0005067D" w:rsidP="008068C2"/>
    <w:p w14:paraId="40C92E8F" w14:textId="77777777" w:rsidR="0005067D" w:rsidRDefault="0005067D" w:rsidP="008068C2"/>
    <w:p w14:paraId="4333CA24" w14:textId="77777777" w:rsidR="0005067D" w:rsidRDefault="0005067D" w:rsidP="008068C2"/>
    <w:p w14:paraId="5DEC9C31" w14:textId="77777777" w:rsidR="0005067D" w:rsidRDefault="0005067D" w:rsidP="008068C2"/>
    <w:p w14:paraId="460F2795" w14:textId="77777777" w:rsidR="0005067D" w:rsidRDefault="0005067D" w:rsidP="008068C2"/>
    <w:p w14:paraId="54CEBE91" w14:textId="5930F40B" w:rsidR="008068C2" w:rsidRDefault="008068C2" w:rsidP="0005067D">
      <w:pPr>
        <w:jc w:val="both"/>
      </w:pPr>
      <w:r>
        <w:rPr>
          <w:noProof/>
        </w:rPr>
        <w:drawing>
          <wp:anchor distT="0" distB="0" distL="114300" distR="114300" simplePos="0" relativeHeight="251674624" behindDoc="1" locked="0" layoutInCell="1" allowOverlap="1" wp14:anchorId="44ABFE64" wp14:editId="154B0E29">
            <wp:simplePos x="0" y="0"/>
            <wp:positionH relativeFrom="margin">
              <wp:align>left</wp:align>
            </wp:positionH>
            <wp:positionV relativeFrom="paragraph">
              <wp:posOffset>9525</wp:posOffset>
            </wp:positionV>
            <wp:extent cx="2581275" cy="1823085"/>
            <wp:effectExtent l="0" t="0" r="0" b="5715"/>
            <wp:wrapTight wrapText="bothSides">
              <wp:wrapPolygon edited="0">
                <wp:start x="2710" y="0"/>
                <wp:lineTo x="956" y="1354"/>
                <wp:lineTo x="956" y="1806"/>
                <wp:lineTo x="2072" y="4063"/>
                <wp:lineTo x="1116" y="4740"/>
                <wp:lineTo x="159" y="6545"/>
                <wp:lineTo x="0" y="12414"/>
                <wp:lineTo x="797" y="18508"/>
                <wp:lineTo x="797" y="19636"/>
                <wp:lineTo x="6695" y="21216"/>
                <wp:lineTo x="11637" y="21442"/>
                <wp:lineTo x="12593" y="21442"/>
                <wp:lineTo x="17535" y="21216"/>
                <wp:lineTo x="21361" y="20088"/>
                <wp:lineTo x="21361" y="2031"/>
                <wp:lineTo x="20404" y="677"/>
                <wp:lineTo x="18810" y="0"/>
                <wp:lineTo x="2710" y="0"/>
              </wp:wrapPolygon>
            </wp:wrapTight>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t>The relationship between energy and acousticness is that of a strong negative one, this is validated by an r value of -0.7. Therefore, generally the less acoustic a song is, the more energetic it is in the most popular songs.</w:t>
      </w:r>
      <w:r w:rsidRPr="000F5BD8">
        <w:t xml:space="preserve"> </w:t>
      </w:r>
    </w:p>
    <w:p w14:paraId="1A719E90" w14:textId="77777777" w:rsidR="008068C2" w:rsidRDefault="008068C2" w:rsidP="008068C2"/>
    <w:p w14:paraId="13DCC4A5" w14:textId="77777777" w:rsidR="008068C2" w:rsidRDefault="008068C2" w:rsidP="008068C2"/>
    <w:p w14:paraId="40AFFC1E" w14:textId="77777777" w:rsidR="00660DED" w:rsidRDefault="00660DED" w:rsidP="00B14720">
      <w:pPr>
        <w:tabs>
          <w:tab w:val="left" w:pos="2790"/>
        </w:tabs>
      </w:pPr>
    </w:p>
    <w:p w14:paraId="3E999A03" w14:textId="77777777" w:rsidR="00660DED" w:rsidRDefault="00660DED" w:rsidP="00B14720">
      <w:pPr>
        <w:tabs>
          <w:tab w:val="left" w:pos="2790"/>
        </w:tabs>
      </w:pPr>
    </w:p>
    <w:p w14:paraId="5DCF48A7" w14:textId="77777777" w:rsidR="00660DED" w:rsidRDefault="00660DED" w:rsidP="00B14720">
      <w:pPr>
        <w:tabs>
          <w:tab w:val="left" w:pos="2790"/>
        </w:tabs>
      </w:pPr>
    </w:p>
    <w:p w14:paraId="7E8C4517" w14:textId="25B64DB1" w:rsidR="00660DED" w:rsidRPr="00B14720" w:rsidRDefault="00660DED" w:rsidP="00B14720">
      <w:pPr>
        <w:tabs>
          <w:tab w:val="left" w:pos="2790"/>
        </w:tabs>
        <w:sectPr w:rsidR="00660DED" w:rsidRPr="00B14720"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32CFDDAD" w14:textId="77777777" w:rsidTr="001F3540">
        <w:trPr>
          <w:trHeight w:val="17"/>
        </w:trPr>
        <w:tc>
          <w:tcPr>
            <w:tcW w:w="4464" w:type="dxa"/>
            <w:tcBorders>
              <w:top w:val="single" w:sz="48" w:space="0" w:color="D83D27" w:themeColor="accent2"/>
            </w:tcBorders>
          </w:tcPr>
          <w:p w14:paraId="66437984" w14:textId="77777777" w:rsidR="00C3569F" w:rsidRPr="009D2C09" w:rsidRDefault="00C3569F" w:rsidP="00B7244E"/>
        </w:tc>
        <w:tc>
          <w:tcPr>
            <w:tcW w:w="6307" w:type="dxa"/>
          </w:tcPr>
          <w:p w14:paraId="4599A807" w14:textId="77777777" w:rsidR="00C3569F" w:rsidRPr="009D2C09" w:rsidRDefault="00C3569F" w:rsidP="00B7244E"/>
        </w:tc>
      </w:tr>
      <w:tr w:rsidR="00C3569F" w:rsidRPr="0042742A" w14:paraId="559F6718" w14:textId="77777777" w:rsidTr="00AB48AE">
        <w:trPr>
          <w:trHeight w:val="107"/>
        </w:trPr>
        <w:tc>
          <w:tcPr>
            <w:tcW w:w="10771" w:type="dxa"/>
            <w:gridSpan w:val="2"/>
          </w:tcPr>
          <w:p w14:paraId="35D0167D" w14:textId="45DEBA2F" w:rsidR="00ED695E" w:rsidRDefault="00ED695E" w:rsidP="00ED695E">
            <w:pPr>
              <w:pStyle w:val="Heading2"/>
              <w:ind w:right="-1484"/>
              <w:rPr>
                <w:sz w:val="36"/>
                <w:szCs w:val="44"/>
              </w:rPr>
            </w:pPr>
            <w:r>
              <w:rPr>
                <w:sz w:val="36"/>
                <w:szCs w:val="44"/>
              </w:rPr>
              <w:t xml:space="preserve">Findings 4: </w:t>
            </w:r>
            <w:r w:rsidRPr="00ED695E">
              <w:rPr>
                <w:sz w:val="36"/>
                <w:szCs w:val="44"/>
              </w:rPr>
              <w:t xml:space="preserve">Danceability &amp; Valence </w:t>
            </w:r>
          </w:p>
          <w:p w14:paraId="3FDE152A" w14:textId="77777777" w:rsidR="00ED695E" w:rsidRPr="00ED695E" w:rsidRDefault="00ED695E" w:rsidP="00ED695E"/>
          <w:p w14:paraId="3599DD43" w14:textId="77777777" w:rsidR="00ED695E" w:rsidRDefault="00ED695E" w:rsidP="00ED695E"/>
          <w:p w14:paraId="4FE69A3A" w14:textId="23C06267" w:rsidR="00AB48AE" w:rsidRDefault="00AB48AE" w:rsidP="00AB48AE">
            <w:r>
              <w:t>How is danceability and valence represented in the 100 most streamed songs? Both of these variables are created using Spotify’s own algorithm, defined as follows:</w:t>
            </w:r>
          </w:p>
          <w:p w14:paraId="268BBD32" w14:textId="77777777" w:rsidR="00AB48AE" w:rsidRDefault="00AB48AE" w:rsidP="00AB48AE"/>
          <w:p w14:paraId="5CB7952F" w14:textId="59E5EE58" w:rsidR="00AB48AE" w:rsidRDefault="00AB48AE" w:rsidP="00AB48AE">
            <w:r w:rsidRPr="00331A0F">
              <w:rPr>
                <w:b/>
                <w:bCs/>
              </w:rPr>
              <w:t>Danceability</w:t>
            </w:r>
            <w:r>
              <w:t xml:space="preserve"> - describes how suitable a track is for dancing based on a combination of musical elements including tempo, rhythm stability, beat strength, and overall regularity. A value of 0.0 is least danceable and 1.0 is most danceable.</w:t>
            </w:r>
          </w:p>
          <w:p w14:paraId="64F5953C" w14:textId="77777777" w:rsidR="00AB48AE" w:rsidRDefault="00AB48AE" w:rsidP="00AB48AE"/>
          <w:p w14:paraId="09E31E6B" w14:textId="3C6B14E2" w:rsidR="00AB48AE" w:rsidRDefault="00AB48AE" w:rsidP="00AB48AE">
            <w:r w:rsidRPr="00331A0F">
              <w:rPr>
                <w:b/>
                <w:bCs/>
              </w:rPr>
              <w:t>Valence</w:t>
            </w:r>
            <w:r>
              <w:t xml:space="preserve"> - A measure from 0.0 to 1.0 describing the musical positiveness conveyed by a track. Tracks with high valence sound more positive (e.g. happy, cheerful, euphoric), while tracks with low valence sound more negative (e.g. sad, depressed, angry).</w:t>
            </w:r>
          </w:p>
          <w:p w14:paraId="730D0621" w14:textId="77777777" w:rsidR="00AB48AE" w:rsidRDefault="00AB48AE" w:rsidP="00AB48AE"/>
          <w:p w14:paraId="6912A963" w14:textId="77777777" w:rsidR="00AB48AE" w:rsidRDefault="00AB48AE" w:rsidP="00AB48AE">
            <w:r>
              <w:t>In particular, I wanted to explore the relationship between the danceability and valence of a song, does a happy or more positive song mean that it more danceable?</w:t>
            </w:r>
          </w:p>
          <w:p w14:paraId="29295177" w14:textId="77777777" w:rsidR="00C3569F" w:rsidRDefault="00C3569F" w:rsidP="00B7244E"/>
          <w:p w14:paraId="5E24921C" w14:textId="77777777" w:rsidR="00ED695E" w:rsidRDefault="00ED695E" w:rsidP="00ED695E">
            <w:pPr>
              <w:rPr>
                <w:b/>
                <w:bCs/>
              </w:rPr>
            </w:pPr>
          </w:p>
          <w:p w14:paraId="3FB56687" w14:textId="2EE68FBA" w:rsidR="00ED695E" w:rsidRPr="00ED695E" w:rsidRDefault="00ED695E" w:rsidP="00ED695E">
            <w:pPr>
              <w:rPr>
                <w:b/>
                <w:bCs/>
                <w:lang w:val="en-GB"/>
              </w:rPr>
            </w:pPr>
            <w:r>
              <w:rPr>
                <w:b/>
                <w:bCs/>
              </w:rPr>
              <w:t xml:space="preserve">Summary Statistics </w:t>
            </w:r>
          </w:p>
          <w:p w14:paraId="50B540B1" w14:textId="77777777" w:rsidR="00ED695E" w:rsidRDefault="00ED695E" w:rsidP="00B7244E"/>
          <w:p w14:paraId="13657C4F" w14:textId="77777777" w:rsidR="00AB48AE" w:rsidRDefault="00AB48AE" w:rsidP="00ED695E">
            <w:r w:rsidRPr="00AB48AE">
              <w:t>A summary statistics table was created using the df.describe() function to get a feel of the shape of the data:</w:t>
            </w:r>
          </w:p>
          <w:p w14:paraId="4A5C4B2E" w14:textId="77777777" w:rsidR="00ED695E" w:rsidRDefault="00ED695E" w:rsidP="00ED695E"/>
          <w:p w14:paraId="5B888E2F" w14:textId="0909EED0" w:rsidR="00ED695E" w:rsidRDefault="00ED695E" w:rsidP="00ED695E">
            <w:r w:rsidRPr="00ED695E">
              <w:rPr>
                <w:noProof/>
              </w:rPr>
              <w:drawing>
                <wp:inline distT="0" distB="0" distL="0" distR="0" wp14:anchorId="5D1B4B85" wp14:editId="45692EA1">
                  <wp:extent cx="2657475" cy="2911576"/>
                  <wp:effectExtent l="0" t="0" r="0" b="3175"/>
                  <wp:docPr id="22" name="Content Placeholder 5">
                    <a:extLst xmlns:a="http://schemas.openxmlformats.org/drawingml/2006/main">
                      <a:ext uri="{FF2B5EF4-FFF2-40B4-BE49-F238E27FC236}">
                        <a16:creationId xmlns:a16="http://schemas.microsoft.com/office/drawing/2014/main" id="{BB44594B-8BAA-4ABE-B9D4-AFB6F91C99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B44594B-8BAA-4ABE-B9D4-AFB6F91C9915}"/>
                              </a:ext>
                            </a:extLst>
                          </pic:cNvPr>
                          <pic:cNvPicPr>
                            <a:picLocks noGrp="1" noChangeAspect="1"/>
                          </pic:cNvPicPr>
                        </pic:nvPicPr>
                        <pic:blipFill>
                          <a:blip r:embed="rId35"/>
                          <a:stretch>
                            <a:fillRect/>
                          </a:stretch>
                        </pic:blipFill>
                        <pic:spPr>
                          <a:xfrm>
                            <a:off x="0" y="0"/>
                            <a:ext cx="2667001" cy="2922013"/>
                          </a:xfrm>
                          <a:prstGeom prst="rect">
                            <a:avLst/>
                          </a:prstGeom>
                        </pic:spPr>
                      </pic:pic>
                    </a:graphicData>
                  </a:graphic>
                </wp:inline>
              </w:drawing>
            </w:r>
          </w:p>
          <w:p w14:paraId="09C48CDA" w14:textId="77777777" w:rsidR="00ED695E" w:rsidRDefault="00ED695E" w:rsidP="00ED695E"/>
          <w:p w14:paraId="6005D42C" w14:textId="77777777" w:rsidR="00AB48AE" w:rsidRDefault="00AB48AE" w:rsidP="000427B1">
            <w:pPr>
              <w:spacing w:line="276" w:lineRule="auto"/>
              <w:jc w:val="both"/>
            </w:pPr>
            <w:r>
              <w:t>Overall, it appears that the danceability value of a song is higher than its valence. Looking at the mean for example, danceability is 0.67 compared to 0.50 for valence. For both variables, mean and median are quite similar (</w:t>
            </w:r>
            <w:r w:rsidRPr="00331A0F">
              <w:rPr>
                <w:b/>
                <w:bCs/>
              </w:rPr>
              <w:t>danceability:</w:t>
            </w:r>
            <w:r>
              <w:t xml:space="preserve"> mean: 0.67, median: 0.69, </w:t>
            </w:r>
            <w:r w:rsidRPr="00331A0F">
              <w:rPr>
                <w:b/>
                <w:bCs/>
              </w:rPr>
              <w:t>valence</w:t>
            </w:r>
            <w:r>
              <w:rPr>
                <w:b/>
                <w:bCs/>
              </w:rPr>
              <w:t>:</w:t>
            </w:r>
            <w:r>
              <w:t xml:space="preserve"> mean: 0.50, median: 0.48), suggesting that the distribution of data is quite symmetrical.</w:t>
            </w:r>
          </w:p>
          <w:p w14:paraId="2E7FD5E3" w14:textId="77777777" w:rsidR="00ED695E" w:rsidRDefault="00ED695E" w:rsidP="00B7244E"/>
          <w:p w14:paraId="3B0923A9" w14:textId="77777777" w:rsidR="008D4F81" w:rsidRDefault="008D4F81" w:rsidP="00B7244E"/>
          <w:p w14:paraId="557B07F0" w14:textId="77777777" w:rsidR="008D4F81" w:rsidRDefault="008D4F81" w:rsidP="00B7244E"/>
          <w:p w14:paraId="67313797" w14:textId="77777777" w:rsidR="008D4F81" w:rsidRDefault="008D4F81" w:rsidP="00B7244E"/>
          <w:p w14:paraId="73D1E086" w14:textId="691B8D67" w:rsidR="00AB48AE" w:rsidRPr="00AB48AE" w:rsidRDefault="00AB48AE" w:rsidP="00AB48AE"/>
        </w:tc>
      </w:tr>
      <w:tr w:rsidR="00C3569F" w14:paraId="25B45FA0" w14:textId="77777777" w:rsidTr="001F3540">
        <w:trPr>
          <w:trHeight w:val="1818"/>
        </w:trPr>
        <w:tc>
          <w:tcPr>
            <w:tcW w:w="10771" w:type="dxa"/>
            <w:gridSpan w:val="2"/>
          </w:tcPr>
          <w:p w14:paraId="05CE74DB" w14:textId="039A08D7" w:rsidR="008D4F81" w:rsidRDefault="008D4F81" w:rsidP="00B7244E">
            <w:pPr>
              <w:rPr>
                <w:b/>
                <w:bCs/>
              </w:rPr>
            </w:pPr>
            <w:r w:rsidRPr="008D4F81">
              <w:rPr>
                <w:b/>
                <w:bCs/>
              </w:rPr>
              <w:t>Visualising the Data</w:t>
            </w:r>
          </w:p>
          <w:p w14:paraId="45237825" w14:textId="77777777" w:rsidR="008D4F81" w:rsidRDefault="008D4F81" w:rsidP="00B7244E">
            <w:pPr>
              <w:rPr>
                <w:b/>
                <w:bCs/>
              </w:rPr>
            </w:pPr>
          </w:p>
          <w:p w14:paraId="3FAEF68B" w14:textId="7A3820FA" w:rsidR="00C3569F" w:rsidRDefault="008D4F81" w:rsidP="00B7244E">
            <w:pPr>
              <w:rPr>
                <w:b/>
                <w:bCs/>
              </w:rPr>
            </w:pPr>
            <w:r w:rsidRPr="008D4F81">
              <w:rPr>
                <w:b/>
                <w:bCs/>
              </w:rPr>
              <w:t>Histogram</w:t>
            </w:r>
            <w:r>
              <w:rPr>
                <w:b/>
                <w:bCs/>
              </w:rPr>
              <w:t>:</w:t>
            </w:r>
          </w:p>
          <w:p w14:paraId="56561F1D" w14:textId="77777777" w:rsidR="009C4FC0" w:rsidRDefault="009C4FC0" w:rsidP="00B7244E">
            <w:pPr>
              <w:rPr>
                <w:b/>
                <w:bCs/>
              </w:rPr>
            </w:pPr>
          </w:p>
          <w:p w14:paraId="6FC41428" w14:textId="72066406" w:rsidR="008D4F81" w:rsidRPr="009C4FC0" w:rsidRDefault="009C4FC0" w:rsidP="00B7244E">
            <w:r>
              <w:t>A histogram can also explain the distribution of the two variables:</w:t>
            </w:r>
          </w:p>
          <w:p w14:paraId="14F77FFB" w14:textId="77777777" w:rsidR="008D4F81" w:rsidRDefault="008D4F81" w:rsidP="00B7244E">
            <w:pPr>
              <w:rPr>
                <w:b/>
                <w:bCs/>
              </w:rPr>
            </w:pPr>
            <w:r w:rsidRPr="008D4F81">
              <w:rPr>
                <w:b/>
                <w:bCs/>
                <w:noProof/>
              </w:rPr>
              <w:drawing>
                <wp:inline distT="0" distB="0" distL="0" distR="0" wp14:anchorId="37E42F1D" wp14:editId="7A6F3B14">
                  <wp:extent cx="5353050" cy="1996398"/>
                  <wp:effectExtent l="0" t="0" r="0" b="4445"/>
                  <wp:docPr id="23" name="Content Placeholder 4">
                    <a:extLst xmlns:a="http://schemas.openxmlformats.org/drawingml/2006/main">
                      <a:ext uri="{FF2B5EF4-FFF2-40B4-BE49-F238E27FC236}">
                        <a16:creationId xmlns:a16="http://schemas.microsoft.com/office/drawing/2014/main" id="{746F69C5-1604-4661-9198-B75A03080D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46F69C5-1604-4661-9198-B75A03080D4E}"/>
                              </a:ext>
                            </a:extLst>
                          </pic:cNvPr>
                          <pic:cNvPicPr>
                            <a:picLocks noGrp="1" noChangeAspect="1"/>
                          </pic:cNvPicPr>
                        </pic:nvPicPr>
                        <pic:blipFill>
                          <a:blip r:embed="rId36"/>
                          <a:stretch>
                            <a:fillRect/>
                          </a:stretch>
                        </pic:blipFill>
                        <pic:spPr>
                          <a:xfrm>
                            <a:off x="0" y="0"/>
                            <a:ext cx="5365082" cy="2000885"/>
                          </a:xfrm>
                          <a:prstGeom prst="rect">
                            <a:avLst/>
                          </a:prstGeom>
                        </pic:spPr>
                      </pic:pic>
                    </a:graphicData>
                  </a:graphic>
                </wp:inline>
              </w:drawing>
            </w:r>
          </w:p>
          <w:p w14:paraId="7F9D9AA5" w14:textId="77777777" w:rsidR="009C4FC0" w:rsidRDefault="009C4FC0" w:rsidP="009C4FC0">
            <w:pPr>
              <w:spacing w:line="276" w:lineRule="auto"/>
              <w:ind w:right="564"/>
              <w:jc w:val="both"/>
            </w:pPr>
            <w:r w:rsidRPr="00331A0F">
              <w:t>As mentioned above, the similar mean and median shows a symmetrical distribution for each variable. Valence peaks around 0.4, whereas danceability peaks around 0.8.</w:t>
            </w:r>
            <w:r>
              <w:t xml:space="preserve"> Valence appears to be normally distributed, albeit with slightly more data in the right tail than the left. Danceability has a one-tailed poisson distribution, skewed towards the higher end of the scale. This shows that the songs in the top 100 tend to be more danceable.</w:t>
            </w:r>
          </w:p>
          <w:p w14:paraId="668DB31B" w14:textId="77777777" w:rsidR="008D4F81" w:rsidRDefault="008D4F81" w:rsidP="00B7244E">
            <w:pPr>
              <w:rPr>
                <w:b/>
                <w:bCs/>
              </w:rPr>
            </w:pPr>
          </w:p>
          <w:p w14:paraId="30764B69" w14:textId="77777777" w:rsidR="008D4F81" w:rsidRDefault="008D4F81" w:rsidP="00B7244E">
            <w:pPr>
              <w:rPr>
                <w:b/>
                <w:bCs/>
              </w:rPr>
            </w:pPr>
          </w:p>
          <w:p w14:paraId="07F7F809" w14:textId="77777777" w:rsidR="008D4F81" w:rsidRDefault="008D4F81" w:rsidP="00B7244E">
            <w:pPr>
              <w:rPr>
                <w:b/>
                <w:bCs/>
              </w:rPr>
            </w:pPr>
          </w:p>
          <w:p w14:paraId="2F09CAC3" w14:textId="4537C7C7" w:rsidR="008D4F81" w:rsidRPr="008D4F81" w:rsidRDefault="008D4F81" w:rsidP="00B7244E">
            <w:pPr>
              <w:rPr>
                <w:b/>
                <w:bCs/>
              </w:rPr>
            </w:pPr>
            <w:r w:rsidRPr="008D4F81">
              <w:rPr>
                <w:b/>
                <w:bCs/>
              </w:rPr>
              <w:t>Box Plot</w:t>
            </w:r>
            <w:r>
              <w:rPr>
                <w:b/>
                <w:bCs/>
              </w:rPr>
              <w:t>:</w:t>
            </w:r>
          </w:p>
        </w:tc>
      </w:tr>
      <w:tr w:rsidR="008D4F81" w14:paraId="7C6E33D6" w14:textId="77777777" w:rsidTr="001F3540">
        <w:trPr>
          <w:trHeight w:val="1818"/>
        </w:trPr>
        <w:tc>
          <w:tcPr>
            <w:tcW w:w="10771" w:type="dxa"/>
            <w:gridSpan w:val="2"/>
          </w:tcPr>
          <w:p w14:paraId="22AB8978" w14:textId="77777777" w:rsidR="009C4FC0" w:rsidRDefault="009C4FC0" w:rsidP="009C4FC0"/>
          <w:p w14:paraId="220E6654" w14:textId="692A9BE5" w:rsidR="009C4FC0" w:rsidRDefault="009C4FC0" w:rsidP="009C4FC0">
            <w:r>
              <w:t>A boxplot can describe the data even further:</w:t>
            </w:r>
          </w:p>
          <w:p w14:paraId="43CAEA1D" w14:textId="77777777" w:rsidR="008D4F81" w:rsidRDefault="008D4F81" w:rsidP="00B7244E">
            <w:pPr>
              <w:rPr>
                <w:b/>
                <w:bCs/>
              </w:rPr>
            </w:pPr>
          </w:p>
          <w:p w14:paraId="1BB7C59C" w14:textId="0E470C47" w:rsidR="008D4F81" w:rsidRDefault="008D4F81" w:rsidP="00B7244E">
            <w:pPr>
              <w:rPr>
                <w:b/>
                <w:bCs/>
              </w:rPr>
            </w:pPr>
            <w:r w:rsidRPr="008D4F81">
              <w:rPr>
                <w:b/>
                <w:bCs/>
                <w:noProof/>
              </w:rPr>
              <w:drawing>
                <wp:inline distT="0" distB="0" distL="0" distR="0" wp14:anchorId="56AEA661" wp14:editId="7A3DC3F8">
                  <wp:extent cx="3790950" cy="2644108"/>
                  <wp:effectExtent l="0" t="0" r="0" b="4445"/>
                  <wp:docPr id="24" name="Content Placeholder 5">
                    <a:extLst xmlns:a="http://schemas.openxmlformats.org/drawingml/2006/main">
                      <a:ext uri="{FF2B5EF4-FFF2-40B4-BE49-F238E27FC236}">
                        <a16:creationId xmlns:a16="http://schemas.microsoft.com/office/drawing/2014/main" id="{D8CA6441-26AF-49B2-9590-E03CE533F7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8CA6441-26AF-49B2-9590-E03CE533F7F8}"/>
                              </a:ext>
                            </a:extLst>
                          </pic:cNvPr>
                          <pic:cNvPicPr>
                            <a:picLocks noGrp="1" noChangeAspect="1"/>
                          </pic:cNvPicPr>
                        </pic:nvPicPr>
                        <pic:blipFill>
                          <a:blip r:embed="rId37"/>
                          <a:stretch>
                            <a:fillRect/>
                          </a:stretch>
                        </pic:blipFill>
                        <pic:spPr>
                          <a:xfrm>
                            <a:off x="0" y="0"/>
                            <a:ext cx="3800729" cy="2650929"/>
                          </a:xfrm>
                          <a:prstGeom prst="rect">
                            <a:avLst/>
                          </a:prstGeom>
                        </pic:spPr>
                      </pic:pic>
                    </a:graphicData>
                  </a:graphic>
                </wp:inline>
              </w:drawing>
            </w:r>
          </w:p>
          <w:p w14:paraId="4F46CE39" w14:textId="77777777" w:rsidR="009C4FC0" w:rsidRDefault="009C4FC0" w:rsidP="009C4FC0">
            <w:pPr>
              <w:spacing w:line="276" w:lineRule="auto"/>
              <w:ind w:right="564"/>
              <w:jc w:val="both"/>
            </w:pPr>
            <w:r>
              <w:t>The boxplots enforce the histogram’s findings that songs need to be at least slightly danceable to reach the top 100 in streams. Valence, on the other hand, is spread out across the board, suggesting that a popular song does not necessarily need to be positive.</w:t>
            </w:r>
          </w:p>
          <w:p w14:paraId="71540D2A" w14:textId="77777777" w:rsidR="007D64C1" w:rsidRPr="009C4FC0" w:rsidRDefault="007D64C1" w:rsidP="009C4FC0">
            <w:pPr>
              <w:rPr>
                <w:b/>
                <w:bCs/>
              </w:rPr>
            </w:pPr>
          </w:p>
          <w:p w14:paraId="41B19CFF" w14:textId="7F6C4A3C" w:rsidR="008D4F81" w:rsidRDefault="008D4F81" w:rsidP="00B7244E">
            <w:pPr>
              <w:rPr>
                <w:b/>
                <w:bCs/>
              </w:rPr>
            </w:pPr>
          </w:p>
          <w:p w14:paraId="7C144BF6" w14:textId="31B318F9" w:rsidR="008D4F81" w:rsidRDefault="008D4F81" w:rsidP="00B7244E">
            <w:pPr>
              <w:rPr>
                <w:b/>
                <w:bCs/>
              </w:rPr>
            </w:pPr>
          </w:p>
          <w:p w14:paraId="3ED1E4FE" w14:textId="14B0FBC9" w:rsidR="008D4F81" w:rsidRDefault="008D4F81" w:rsidP="00B7244E">
            <w:pPr>
              <w:rPr>
                <w:b/>
                <w:bCs/>
              </w:rPr>
            </w:pPr>
            <w:r>
              <w:rPr>
                <w:b/>
                <w:bCs/>
              </w:rPr>
              <w:t>Correlation and Regression:</w:t>
            </w:r>
          </w:p>
          <w:p w14:paraId="60C48680" w14:textId="77777777" w:rsidR="009C4FC0" w:rsidRDefault="009C4FC0" w:rsidP="009C4FC0"/>
          <w:p w14:paraId="0614F86A" w14:textId="5B3D7BD5" w:rsidR="009C4FC0" w:rsidRDefault="009C4FC0" w:rsidP="009C4FC0">
            <w:r>
              <w:t>Finally, to explain the relationship between the danceability and valence further a boxplot was created:</w:t>
            </w:r>
          </w:p>
          <w:p w14:paraId="64B7F881" w14:textId="00C54655" w:rsidR="008D4F81" w:rsidRDefault="008D4F81" w:rsidP="00B7244E">
            <w:pPr>
              <w:rPr>
                <w:b/>
                <w:bCs/>
              </w:rPr>
            </w:pPr>
          </w:p>
          <w:p w14:paraId="57C8C6EF" w14:textId="03B7AEA9" w:rsidR="008D4F81" w:rsidRDefault="008D4F81" w:rsidP="00B7244E">
            <w:pPr>
              <w:rPr>
                <w:b/>
                <w:bCs/>
              </w:rPr>
            </w:pPr>
            <w:r w:rsidRPr="008D4F81">
              <w:rPr>
                <w:b/>
                <w:bCs/>
                <w:noProof/>
              </w:rPr>
              <w:drawing>
                <wp:inline distT="0" distB="0" distL="0" distR="0" wp14:anchorId="25F228D9" wp14:editId="5615C16E">
                  <wp:extent cx="5117303" cy="3650628"/>
                  <wp:effectExtent l="0" t="0" r="7620" b="6985"/>
                  <wp:docPr id="25" name="Content Placeholder 5">
                    <a:extLst xmlns:a="http://schemas.openxmlformats.org/drawingml/2006/main">
                      <a:ext uri="{FF2B5EF4-FFF2-40B4-BE49-F238E27FC236}">
                        <a16:creationId xmlns:a16="http://schemas.microsoft.com/office/drawing/2014/main" id="{21180A39-515C-4633-B1C0-487B383570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1180A39-515C-4633-B1C0-487B383570D1}"/>
                              </a:ext>
                            </a:extLst>
                          </pic:cNvPr>
                          <pic:cNvPicPr>
                            <a:picLocks noGrp="1" noChangeAspect="1"/>
                          </pic:cNvPicPr>
                        </pic:nvPicPr>
                        <pic:blipFill>
                          <a:blip r:embed="rId38"/>
                          <a:stretch>
                            <a:fillRect/>
                          </a:stretch>
                        </pic:blipFill>
                        <pic:spPr>
                          <a:xfrm>
                            <a:off x="0" y="0"/>
                            <a:ext cx="5117303" cy="3650628"/>
                          </a:xfrm>
                          <a:prstGeom prst="rect">
                            <a:avLst/>
                          </a:prstGeom>
                        </pic:spPr>
                      </pic:pic>
                    </a:graphicData>
                  </a:graphic>
                </wp:inline>
              </w:drawing>
            </w:r>
          </w:p>
          <w:p w14:paraId="74CF7158" w14:textId="7D3DA5DB" w:rsidR="009C4FC0" w:rsidRDefault="009C4FC0" w:rsidP="009C4FC0">
            <w:pPr>
              <w:spacing w:line="276" w:lineRule="auto"/>
              <w:ind w:right="564"/>
              <w:jc w:val="both"/>
            </w:pPr>
            <w:r>
              <w:t>As expected, as the danceability level rises, as too does the valence. A correlation of 0.49 is moderately positive, but not as strong as expected. In addition, the r-square value of 0.24 suggests that the regression line is, in fact, a weak fit against the distribution of the data. There are songs that appear to go against the earlier assumptions.</w:t>
            </w:r>
          </w:p>
          <w:p w14:paraId="468A0F42" w14:textId="3978274D" w:rsidR="009C4FC0" w:rsidRDefault="009C4FC0" w:rsidP="009C4FC0">
            <w:pPr>
              <w:spacing w:line="276" w:lineRule="auto"/>
              <w:ind w:right="564"/>
              <w:jc w:val="both"/>
            </w:pPr>
          </w:p>
          <w:p w14:paraId="51888405" w14:textId="77777777" w:rsidR="009C4FC0" w:rsidRDefault="009C4FC0" w:rsidP="009C4FC0">
            <w:pPr>
              <w:spacing w:line="276" w:lineRule="auto"/>
              <w:ind w:right="564"/>
              <w:jc w:val="both"/>
            </w:pPr>
          </w:p>
          <w:p w14:paraId="4110ADEE" w14:textId="77777777" w:rsidR="009C4FC0" w:rsidRPr="001410D4" w:rsidRDefault="009C4FC0" w:rsidP="00DD571F">
            <w:pPr>
              <w:pStyle w:val="NormalWhite"/>
              <w:ind w:right="422"/>
              <w:rPr>
                <w:b/>
                <w:bCs/>
                <w:color w:val="auto"/>
              </w:rPr>
            </w:pPr>
            <w:r w:rsidRPr="001410D4">
              <w:rPr>
                <w:b/>
                <w:bCs/>
                <w:color w:val="auto"/>
              </w:rPr>
              <w:t>Examples of Songs that fit the model poorly</w:t>
            </w:r>
          </w:p>
          <w:p w14:paraId="37ED688A" w14:textId="77777777" w:rsidR="009C4FC0" w:rsidRPr="009C4FC0" w:rsidRDefault="009C4FC0" w:rsidP="00DD571F">
            <w:pPr>
              <w:pStyle w:val="ListParagraph"/>
              <w:numPr>
                <w:ilvl w:val="0"/>
                <w:numId w:val="25"/>
              </w:numPr>
              <w:spacing w:after="200" w:line="276" w:lineRule="auto"/>
              <w:ind w:right="422"/>
              <w:rPr>
                <w:szCs w:val="24"/>
              </w:rPr>
            </w:pPr>
            <w:r w:rsidRPr="009C4FC0">
              <w:rPr>
                <w:szCs w:val="24"/>
              </w:rPr>
              <w:t>High Valence, Low Danceability: Shawn Mendes - Treat You Better (Danceability: 0.44, Valence: 0.75)</w:t>
            </w:r>
          </w:p>
          <w:p w14:paraId="29D0513F" w14:textId="77777777" w:rsidR="009C4FC0" w:rsidRPr="009C4FC0" w:rsidRDefault="009C4FC0" w:rsidP="00DD571F">
            <w:pPr>
              <w:pStyle w:val="ListParagraph"/>
              <w:numPr>
                <w:ilvl w:val="0"/>
                <w:numId w:val="25"/>
              </w:numPr>
              <w:spacing w:after="200" w:line="276" w:lineRule="auto"/>
              <w:ind w:right="422"/>
              <w:rPr>
                <w:szCs w:val="24"/>
              </w:rPr>
            </w:pPr>
            <w:r w:rsidRPr="009C4FC0">
              <w:rPr>
                <w:szCs w:val="24"/>
              </w:rPr>
              <w:t>High Danceability, Low Valence: Kendrick Lamar - HUMBLE. (Danceability: 0.91, Valence: 0.42)</w:t>
            </w:r>
          </w:p>
          <w:p w14:paraId="37C9B2EE" w14:textId="77777777" w:rsidR="009C4FC0" w:rsidRPr="001410D4" w:rsidRDefault="009C4FC0" w:rsidP="00DD571F">
            <w:pPr>
              <w:pStyle w:val="NormalWhite"/>
              <w:ind w:right="422"/>
              <w:rPr>
                <w:b/>
                <w:bCs/>
                <w:color w:val="auto"/>
              </w:rPr>
            </w:pPr>
            <w:r w:rsidRPr="001410D4">
              <w:rPr>
                <w:b/>
                <w:bCs/>
                <w:color w:val="auto"/>
              </w:rPr>
              <w:t>Examples of songs that fit the model well</w:t>
            </w:r>
          </w:p>
          <w:p w14:paraId="4FE23485" w14:textId="77777777" w:rsidR="009C4FC0" w:rsidRPr="009C4FC0" w:rsidRDefault="009C4FC0" w:rsidP="00DD571F">
            <w:pPr>
              <w:pStyle w:val="ListParagraph"/>
              <w:numPr>
                <w:ilvl w:val="0"/>
                <w:numId w:val="26"/>
              </w:numPr>
              <w:spacing w:after="200" w:line="276" w:lineRule="auto"/>
              <w:ind w:right="422"/>
              <w:rPr>
                <w:szCs w:val="24"/>
              </w:rPr>
            </w:pPr>
            <w:r w:rsidRPr="009C4FC0">
              <w:rPr>
                <w:szCs w:val="24"/>
              </w:rPr>
              <w:t>Low Valence, Low Danceability: Billie Eilish - when the party's over (Danceability: 0.37, Valence: 0.20)</w:t>
            </w:r>
          </w:p>
          <w:p w14:paraId="3405A6E9" w14:textId="77777777" w:rsidR="009C4FC0" w:rsidRPr="009C4FC0" w:rsidRDefault="009C4FC0" w:rsidP="00DD571F">
            <w:pPr>
              <w:pStyle w:val="ListParagraph"/>
              <w:numPr>
                <w:ilvl w:val="0"/>
                <w:numId w:val="26"/>
              </w:numPr>
              <w:spacing w:after="200" w:line="276" w:lineRule="auto"/>
              <w:ind w:right="422"/>
              <w:rPr>
                <w:szCs w:val="24"/>
              </w:rPr>
            </w:pPr>
            <w:r w:rsidRPr="009C4FC0">
              <w:rPr>
                <w:szCs w:val="24"/>
              </w:rPr>
              <w:t>High Valence, High Danceability: XXXTENTACION - Moonlight (Danceability: 0.90, Valence: 0.71)</w:t>
            </w:r>
          </w:p>
          <w:p w14:paraId="38B437DA" w14:textId="77777777" w:rsidR="009C4FC0" w:rsidRDefault="009C4FC0" w:rsidP="00B7244E">
            <w:pPr>
              <w:rPr>
                <w:b/>
                <w:bCs/>
              </w:rPr>
            </w:pPr>
          </w:p>
          <w:p w14:paraId="161C6D9D" w14:textId="77777777" w:rsidR="008D4F81" w:rsidRDefault="008D4F81" w:rsidP="00B7244E">
            <w:pPr>
              <w:rPr>
                <w:b/>
                <w:bCs/>
              </w:rPr>
            </w:pPr>
          </w:p>
          <w:p w14:paraId="7483B972" w14:textId="7424C54A" w:rsidR="008D4F81" w:rsidRPr="008D4F81" w:rsidRDefault="008D4F81" w:rsidP="00B7244E">
            <w:pPr>
              <w:rPr>
                <w:b/>
                <w:bCs/>
              </w:rPr>
            </w:pPr>
          </w:p>
        </w:tc>
      </w:tr>
      <w:tr w:rsidR="00C3569F" w14:paraId="13306438" w14:textId="77777777" w:rsidTr="001F3540">
        <w:trPr>
          <w:trHeight w:val="87"/>
        </w:trPr>
        <w:tc>
          <w:tcPr>
            <w:tcW w:w="10771" w:type="dxa"/>
            <w:gridSpan w:val="2"/>
          </w:tcPr>
          <w:p w14:paraId="13C54D3A" w14:textId="77777777" w:rsidR="00C3569F" w:rsidRPr="00F34ECA" w:rsidRDefault="00C3569F" w:rsidP="00B7244E"/>
        </w:tc>
      </w:tr>
      <w:tr w:rsidR="00C3569F" w14:paraId="79CD2C10" w14:textId="77777777" w:rsidTr="001F3540">
        <w:trPr>
          <w:trHeight w:val="5202"/>
        </w:trPr>
        <w:tc>
          <w:tcPr>
            <w:tcW w:w="10771" w:type="dxa"/>
            <w:gridSpan w:val="2"/>
          </w:tcPr>
          <w:p w14:paraId="0F1F7B39" w14:textId="7BE37CC6" w:rsidR="007D64C1" w:rsidRDefault="00D97A35" w:rsidP="007D64C1">
            <w:pPr>
              <w:pStyle w:val="Table"/>
              <w:jc w:val="left"/>
              <w:rPr>
                <w:color w:val="auto"/>
              </w:rPr>
            </w:pPr>
            <w:r w:rsidRPr="00D97A35">
              <w:rPr>
                <w:color w:val="auto"/>
              </w:rPr>
              <w:t>Conclusion</w:t>
            </w:r>
          </w:p>
          <w:p w14:paraId="7EDBAF55" w14:textId="77777777" w:rsidR="00D97A35" w:rsidRDefault="00D97A35" w:rsidP="007D64C1">
            <w:pPr>
              <w:pStyle w:val="Table"/>
              <w:jc w:val="left"/>
              <w:rPr>
                <w:color w:val="auto"/>
              </w:rPr>
            </w:pPr>
          </w:p>
          <w:p w14:paraId="126C7273" w14:textId="2231C998" w:rsidR="00D97A35" w:rsidRDefault="00D97A35" w:rsidP="00D97A35">
            <w:pPr>
              <w:pStyle w:val="Table"/>
              <w:ind w:right="570"/>
              <w:jc w:val="both"/>
              <w:rPr>
                <w:b w:val="0"/>
                <w:bCs/>
                <w:color w:val="auto"/>
              </w:rPr>
            </w:pPr>
            <w:r w:rsidRPr="00D97A35">
              <w:rPr>
                <w:b w:val="0"/>
                <w:bCs/>
                <w:color w:val="auto"/>
              </w:rPr>
              <w:t>The API was rather limited in terms of its practical use for data analytics. When extracting songs from a playlist you are capped at 100 songs, removing that ability to analyse large quantities of data, reducing validity. The other option was</w:t>
            </w:r>
            <w:r>
              <w:rPr>
                <w:b w:val="0"/>
                <w:bCs/>
                <w:color w:val="auto"/>
              </w:rPr>
              <w:t xml:space="preserve"> </w:t>
            </w:r>
            <w:r w:rsidRPr="00D97A35">
              <w:rPr>
                <w:b w:val="0"/>
                <w:bCs/>
                <w:color w:val="auto"/>
              </w:rPr>
              <w:t>to extract random songs without a cap, however this left us to a random and small chance of using a good quality dataset. One major issue was that they didn’t have a live play count for the individual songs, meaning we had to pull this data from a less reliable source (Wikipedia), again damaging the validity of the analysis.</w:t>
            </w:r>
          </w:p>
          <w:p w14:paraId="4C7629D2" w14:textId="77777777" w:rsidR="00D97A35" w:rsidRPr="00D97A35" w:rsidRDefault="00D97A35" w:rsidP="00D97A35">
            <w:pPr>
              <w:pStyle w:val="Table"/>
              <w:ind w:right="570"/>
              <w:jc w:val="both"/>
              <w:rPr>
                <w:b w:val="0"/>
                <w:bCs/>
                <w:color w:val="auto"/>
              </w:rPr>
            </w:pPr>
          </w:p>
          <w:p w14:paraId="13E6852D" w14:textId="2B4FD493" w:rsidR="00D97A35" w:rsidRDefault="00D97A35" w:rsidP="00D97A35">
            <w:pPr>
              <w:pStyle w:val="Table"/>
              <w:ind w:right="570"/>
              <w:jc w:val="both"/>
              <w:rPr>
                <w:b w:val="0"/>
                <w:bCs/>
                <w:color w:val="auto"/>
              </w:rPr>
            </w:pPr>
            <w:r w:rsidRPr="00D97A35">
              <w:rPr>
                <w:b w:val="0"/>
                <w:bCs/>
                <w:color w:val="auto"/>
              </w:rPr>
              <w:t>Whilst, Spotify allows for plenty of different analysis measures, as mentioned in this project, we were left to the Spotify algorithms interpretation of how these measures were calculated. Measures such as ‘acousticness’ are very open to interpretation and are difficult to pin a precise value to.</w:t>
            </w:r>
            <w:r>
              <w:rPr>
                <w:b w:val="0"/>
                <w:bCs/>
                <w:color w:val="auto"/>
              </w:rPr>
              <w:t xml:space="preserve"> </w:t>
            </w:r>
            <w:r w:rsidRPr="00D97A35">
              <w:rPr>
                <w:b w:val="0"/>
                <w:bCs/>
                <w:color w:val="auto"/>
              </w:rPr>
              <w:t>We would have liked to delve into the artists other songs to see how their most popular songs compared to their less popular songs to see if there was any correlation.</w:t>
            </w:r>
          </w:p>
          <w:p w14:paraId="586D283B" w14:textId="77777777" w:rsidR="00D97A35" w:rsidRPr="00D97A35" w:rsidRDefault="00D97A35" w:rsidP="00D97A35">
            <w:pPr>
              <w:pStyle w:val="Table"/>
              <w:ind w:right="570"/>
              <w:jc w:val="both"/>
              <w:rPr>
                <w:b w:val="0"/>
                <w:bCs/>
                <w:color w:val="auto"/>
              </w:rPr>
            </w:pPr>
          </w:p>
          <w:p w14:paraId="42816A05" w14:textId="32F72EB7" w:rsidR="00D97A35" w:rsidRPr="00D97A35" w:rsidRDefault="00D97A35" w:rsidP="00D97A35">
            <w:pPr>
              <w:pStyle w:val="Table"/>
              <w:ind w:right="570"/>
              <w:jc w:val="both"/>
              <w:rPr>
                <w:b w:val="0"/>
                <w:bCs/>
                <w:color w:val="auto"/>
              </w:rPr>
            </w:pPr>
            <w:r w:rsidRPr="00D97A35">
              <w:rPr>
                <w:b w:val="0"/>
                <w:bCs/>
                <w:color w:val="auto"/>
              </w:rPr>
              <w:t>Finally, we must understand that music itself is interpretive. Statistics alone aren’t able to justify why a song is so popular. There are external measures such as the emotional attachment people hold to an artist and similar phenomenon’s that aren’t available to pull from an API</w:t>
            </w:r>
            <w:r>
              <w:rPr>
                <w:b w:val="0"/>
                <w:bCs/>
                <w:color w:val="auto"/>
              </w:rPr>
              <w:t>.</w:t>
            </w:r>
          </w:p>
        </w:tc>
      </w:tr>
    </w:tbl>
    <w:p w14:paraId="4F205161" w14:textId="77777777" w:rsidR="004A0DED" w:rsidRDefault="004A0DED" w:rsidP="00B7244E"/>
    <w:sectPr w:rsidR="004A0D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EA198" w14:textId="77777777" w:rsidR="004B6C5F" w:rsidRDefault="004B6C5F" w:rsidP="00B7244E">
      <w:r>
        <w:separator/>
      </w:r>
    </w:p>
  </w:endnote>
  <w:endnote w:type="continuationSeparator" w:id="0">
    <w:p w14:paraId="452441BA" w14:textId="77777777" w:rsidR="004B6C5F" w:rsidRDefault="004B6C5F"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5FCD53EC" w14:textId="77777777" w:rsidTr="002A5BA5">
      <w:trPr>
        <w:trHeight w:val="628"/>
      </w:trPr>
      <w:tc>
        <w:tcPr>
          <w:tcW w:w="2697" w:type="dxa"/>
          <w:shd w:val="clear" w:color="auto" w:fill="FFFFFF" w:themeFill="background1"/>
          <w:vAlign w:val="center"/>
        </w:tcPr>
        <w:p w14:paraId="73DFE060" w14:textId="4AA6A6FA" w:rsidR="00AD2941" w:rsidRPr="00E77D6F" w:rsidRDefault="00420AC9" w:rsidP="00B7244E">
          <w:pPr>
            <w:pStyle w:val="Footer"/>
          </w:pPr>
          <w:r>
            <w:t>Project 1:</w:t>
          </w:r>
          <w:r w:rsidR="003204B4" w:rsidRPr="00E77D6F">
            <w:t xml:space="preserve"> REPORT</w:t>
          </w:r>
        </w:p>
      </w:tc>
      <w:tc>
        <w:tcPr>
          <w:tcW w:w="6293" w:type="dxa"/>
          <w:shd w:val="clear" w:color="auto" w:fill="FFFFFF" w:themeFill="background1"/>
        </w:tcPr>
        <w:p w14:paraId="6EAFA5ED"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637D7A65"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63197FC4"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77DAA" w14:textId="77777777" w:rsidR="004B6C5F" w:rsidRDefault="004B6C5F" w:rsidP="00B7244E">
      <w:r>
        <w:separator/>
      </w:r>
    </w:p>
  </w:footnote>
  <w:footnote w:type="continuationSeparator" w:id="0">
    <w:p w14:paraId="0C70C1B0" w14:textId="77777777" w:rsidR="004B6C5F" w:rsidRDefault="004B6C5F"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EndPr>
      <w:rPr>
        <w:rStyle w:val="PageNumber"/>
      </w:rPr>
    </w:sdtEndPr>
    <w:sdtContent>
      <w:p w14:paraId="22DC0A6E"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88E9F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F021" w14:textId="77777777" w:rsidR="0032399A" w:rsidRDefault="0032399A" w:rsidP="00B7244E">
    <w:pPr>
      <w:pStyle w:val="Header"/>
      <w:rPr>
        <w:rStyle w:val="PageNumber"/>
      </w:rPr>
    </w:pPr>
  </w:p>
  <w:p w14:paraId="784624F6"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142696"/>
    <w:multiLevelType w:val="hybridMultilevel"/>
    <w:tmpl w:val="FE4EA96A"/>
    <w:lvl w:ilvl="0" w:tplc="B492EE8A">
      <w:start w:val="1"/>
      <w:numFmt w:val="bullet"/>
      <w:lvlText w:val="•"/>
      <w:lvlJc w:val="left"/>
      <w:pPr>
        <w:tabs>
          <w:tab w:val="num" w:pos="720"/>
        </w:tabs>
        <w:ind w:left="720" w:hanging="360"/>
      </w:pPr>
      <w:rPr>
        <w:rFonts w:ascii="Arial" w:hAnsi="Arial" w:hint="default"/>
      </w:rPr>
    </w:lvl>
    <w:lvl w:ilvl="1" w:tplc="D806191A" w:tentative="1">
      <w:start w:val="1"/>
      <w:numFmt w:val="bullet"/>
      <w:lvlText w:val="•"/>
      <w:lvlJc w:val="left"/>
      <w:pPr>
        <w:tabs>
          <w:tab w:val="num" w:pos="1440"/>
        </w:tabs>
        <w:ind w:left="1440" w:hanging="360"/>
      </w:pPr>
      <w:rPr>
        <w:rFonts w:ascii="Arial" w:hAnsi="Arial" w:hint="default"/>
      </w:rPr>
    </w:lvl>
    <w:lvl w:ilvl="2" w:tplc="3A1CC71C" w:tentative="1">
      <w:start w:val="1"/>
      <w:numFmt w:val="bullet"/>
      <w:lvlText w:val="•"/>
      <w:lvlJc w:val="left"/>
      <w:pPr>
        <w:tabs>
          <w:tab w:val="num" w:pos="2160"/>
        </w:tabs>
        <w:ind w:left="2160" w:hanging="360"/>
      </w:pPr>
      <w:rPr>
        <w:rFonts w:ascii="Arial" w:hAnsi="Arial" w:hint="default"/>
      </w:rPr>
    </w:lvl>
    <w:lvl w:ilvl="3" w:tplc="013A4990" w:tentative="1">
      <w:start w:val="1"/>
      <w:numFmt w:val="bullet"/>
      <w:lvlText w:val="•"/>
      <w:lvlJc w:val="left"/>
      <w:pPr>
        <w:tabs>
          <w:tab w:val="num" w:pos="2880"/>
        </w:tabs>
        <w:ind w:left="2880" w:hanging="360"/>
      </w:pPr>
      <w:rPr>
        <w:rFonts w:ascii="Arial" w:hAnsi="Arial" w:hint="default"/>
      </w:rPr>
    </w:lvl>
    <w:lvl w:ilvl="4" w:tplc="9CEA443E" w:tentative="1">
      <w:start w:val="1"/>
      <w:numFmt w:val="bullet"/>
      <w:lvlText w:val="•"/>
      <w:lvlJc w:val="left"/>
      <w:pPr>
        <w:tabs>
          <w:tab w:val="num" w:pos="3600"/>
        </w:tabs>
        <w:ind w:left="3600" w:hanging="360"/>
      </w:pPr>
      <w:rPr>
        <w:rFonts w:ascii="Arial" w:hAnsi="Arial" w:hint="default"/>
      </w:rPr>
    </w:lvl>
    <w:lvl w:ilvl="5" w:tplc="9160A60C" w:tentative="1">
      <w:start w:val="1"/>
      <w:numFmt w:val="bullet"/>
      <w:lvlText w:val="•"/>
      <w:lvlJc w:val="left"/>
      <w:pPr>
        <w:tabs>
          <w:tab w:val="num" w:pos="4320"/>
        </w:tabs>
        <w:ind w:left="4320" w:hanging="360"/>
      </w:pPr>
      <w:rPr>
        <w:rFonts w:ascii="Arial" w:hAnsi="Arial" w:hint="default"/>
      </w:rPr>
    </w:lvl>
    <w:lvl w:ilvl="6" w:tplc="A1CC8F86" w:tentative="1">
      <w:start w:val="1"/>
      <w:numFmt w:val="bullet"/>
      <w:lvlText w:val="•"/>
      <w:lvlJc w:val="left"/>
      <w:pPr>
        <w:tabs>
          <w:tab w:val="num" w:pos="5040"/>
        </w:tabs>
        <w:ind w:left="5040" w:hanging="360"/>
      </w:pPr>
      <w:rPr>
        <w:rFonts w:ascii="Arial" w:hAnsi="Arial" w:hint="default"/>
      </w:rPr>
    </w:lvl>
    <w:lvl w:ilvl="7" w:tplc="88E0697A" w:tentative="1">
      <w:start w:val="1"/>
      <w:numFmt w:val="bullet"/>
      <w:lvlText w:val="•"/>
      <w:lvlJc w:val="left"/>
      <w:pPr>
        <w:tabs>
          <w:tab w:val="num" w:pos="5760"/>
        </w:tabs>
        <w:ind w:left="5760" w:hanging="360"/>
      </w:pPr>
      <w:rPr>
        <w:rFonts w:ascii="Arial" w:hAnsi="Arial" w:hint="default"/>
      </w:rPr>
    </w:lvl>
    <w:lvl w:ilvl="8" w:tplc="FCE0A4E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C34066"/>
    <w:multiLevelType w:val="hybridMultilevel"/>
    <w:tmpl w:val="95207906"/>
    <w:lvl w:ilvl="0" w:tplc="43740392">
      <w:start w:val="1"/>
      <w:numFmt w:val="bullet"/>
      <w:lvlText w:val="•"/>
      <w:lvlJc w:val="left"/>
      <w:pPr>
        <w:tabs>
          <w:tab w:val="num" w:pos="720"/>
        </w:tabs>
        <w:ind w:left="720" w:hanging="360"/>
      </w:pPr>
      <w:rPr>
        <w:rFonts w:ascii="Arial" w:hAnsi="Arial" w:hint="default"/>
      </w:rPr>
    </w:lvl>
    <w:lvl w:ilvl="1" w:tplc="3306BD38" w:tentative="1">
      <w:start w:val="1"/>
      <w:numFmt w:val="bullet"/>
      <w:lvlText w:val="•"/>
      <w:lvlJc w:val="left"/>
      <w:pPr>
        <w:tabs>
          <w:tab w:val="num" w:pos="1440"/>
        </w:tabs>
        <w:ind w:left="1440" w:hanging="360"/>
      </w:pPr>
      <w:rPr>
        <w:rFonts w:ascii="Arial" w:hAnsi="Arial" w:hint="default"/>
      </w:rPr>
    </w:lvl>
    <w:lvl w:ilvl="2" w:tplc="A5D090D6" w:tentative="1">
      <w:start w:val="1"/>
      <w:numFmt w:val="bullet"/>
      <w:lvlText w:val="•"/>
      <w:lvlJc w:val="left"/>
      <w:pPr>
        <w:tabs>
          <w:tab w:val="num" w:pos="2160"/>
        </w:tabs>
        <w:ind w:left="2160" w:hanging="360"/>
      </w:pPr>
      <w:rPr>
        <w:rFonts w:ascii="Arial" w:hAnsi="Arial" w:hint="default"/>
      </w:rPr>
    </w:lvl>
    <w:lvl w:ilvl="3" w:tplc="C480163A" w:tentative="1">
      <w:start w:val="1"/>
      <w:numFmt w:val="bullet"/>
      <w:lvlText w:val="•"/>
      <w:lvlJc w:val="left"/>
      <w:pPr>
        <w:tabs>
          <w:tab w:val="num" w:pos="2880"/>
        </w:tabs>
        <w:ind w:left="2880" w:hanging="360"/>
      </w:pPr>
      <w:rPr>
        <w:rFonts w:ascii="Arial" w:hAnsi="Arial" w:hint="default"/>
      </w:rPr>
    </w:lvl>
    <w:lvl w:ilvl="4" w:tplc="EE920B78" w:tentative="1">
      <w:start w:val="1"/>
      <w:numFmt w:val="bullet"/>
      <w:lvlText w:val="•"/>
      <w:lvlJc w:val="left"/>
      <w:pPr>
        <w:tabs>
          <w:tab w:val="num" w:pos="3600"/>
        </w:tabs>
        <w:ind w:left="3600" w:hanging="360"/>
      </w:pPr>
      <w:rPr>
        <w:rFonts w:ascii="Arial" w:hAnsi="Arial" w:hint="default"/>
      </w:rPr>
    </w:lvl>
    <w:lvl w:ilvl="5" w:tplc="45B0E426" w:tentative="1">
      <w:start w:val="1"/>
      <w:numFmt w:val="bullet"/>
      <w:lvlText w:val="•"/>
      <w:lvlJc w:val="left"/>
      <w:pPr>
        <w:tabs>
          <w:tab w:val="num" w:pos="4320"/>
        </w:tabs>
        <w:ind w:left="4320" w:hanging="360"/>
      </w:pPr>
      <w:rPr>
        <w:rFonts w:ascii="Arial" w:hAnsi="Arial" w:hint="default"/>
      </w:rPr>
    </w:lvl>
    <w:lvl w:ilvl="6" w:tplc="07C2EA4A" w:tentative="1">
      <w:start w:val="1"/>
      <w:numFmt w:val="bullet"/>
      <w:lvlText w:val="•"/>
      <w:lvlJc w:val="left"/>
      <w:pPr>
        <w:tabs>
          <w:tab w:val="num" w:pos="5040"/>
        </w:tabs>
        <w:ind w:left="5040" w:hanging="360"/>
      </w:pPr>
      <w:rPr>
        <w:rFonts w:ascii="Arial" w:hAnsi="Arial" w:hint="default"/>
      </w:rPr>
    </w:lvl>
    <w:lvl w:ilvl="7" w:tplc="CE9CBB48" w:tentative="1">
      <w:start w:val="1"/>
      <w:numFmt w:val="bullet"/>
      <w:lvlText w:val="•"/>
      <w:lvlJc w:val="left"/>
      <w:pPr>
        <w:tabs>
          <w:tab w:val="num" w:pos="5760"/>
        </w:tabs>
        <w:ind w:left="5760" w:hanging="360"/>
      </w:pPr>
      <w:rPr>
        <w:rFonts w:ascii="Arial" w:hAnsi="Arial" w:hint="default"/>
      </w:rPr>
    </w:lvl>
    <w:lvl w:ilvl="8" w:tplc="57C2425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6880317"/>
    <w:multiLevelType w:val="hybridMultilevel"/>
    <w:tmpl w:val="6E4851F4"/>
    <w:lvl w:ilvl="0" w:tplc="67A48D24">
      <w:start w:val="1"/>
      <w:numFmt w:val="bullet"/>
      <w:lvlText w:val="•"/>
      <w:lvlJc w:val="left"/>
      <w:pPr>
        <w:tabs>
          <w:tab w:val="num" w:pos="720"/>
        </w:tabs>
        <w:ind w:left="720" w:hanging="360"/>
      </w:pPr>
      <w:rPr>
        <w:rFonts w:ascii="Arial" w:hAnsi="Arial" w:hint="default"/>
      </w:rPr>
    </w:lvl>
    <w:lvl w:ilvl="1" w:tplc="31142EB6" w:tentative="1">
      <w:start w:val="1"/>
      <w:numFmt w:val="bullet"/>
      <w:lvlText w:val="•"/>
      <w:lvlJc w:val="left"/>
      <w:pPr>
        <w:tabs>
          <w:tab w:val="num" w:pos="1440"/>
        </w:tabs>
        <w:ind w:left="1440" w:hanging="360"/>
      </w:pPr>
      <w:rPr>
        <w:rFonts w:ascii="Arial" w:hAnsi="Arial" w:hint="default"/>
      </w:rPr>
    </w:lvl>
    <w:lvl w:ilvl="2" w:tplc="7990E66A" w:tentative="1">
      <w:start w:val="1"/>
      <w:numFmt w:val="bullet"/>
      <w:lvlText w:val="•"/>
      <w:lvlJc w:val="left"/>
      <w:pPr>
        <w:tabs>
          <w:tab w:val="num" w:pos="2160"/>
        </w:tabs>
        <w:ind w:left="2160" w:hanging="360"/>
      </w:pPr>
      <w:rPr>
        <w:rFonts w:ascii="Arial" w:hAnsi="Arial" w:hint="default"/>
      </w:rPr>
    </w:lvl>
    <w:lvl w:ilvl="3" w:tplc="32540DB8" w:tentative="1">
      <w:start w:val="1"/>
      <w:numFmt w:val="bullet"/>
      <w:lvlText w:val="•"/>
      <w:lvlJc w:val="left"/>
      <w:pPr>
        <w:tabs>
          <w:tab w:val="num" w:pos="2880"/>
        </w:tabs>
        <w:ind w:left="2880" w:hanging="360"/>
      </w:pPr>
      <w:rPr>
        <w:rFonts w:ascii="Arial" w:hAnsi="Arial" w:hint="default"/>
      </w:rPr>
    </w:lvl>
    <w:lvl w:ilvl="4" w:tplc="D012F266" w:tentative="1">
      <w:start w:val="1"/>
      <w:numFmt w:val="bullet"/>
      <w:lvlText w:val="•"/>
      <w:lvlJc w:val="left"/>
      <w:pPr>
        <w:tabs>
          <w:tab w:val="num" w:pos="3600"/>
        </w:tabs>
        <w:ind w:left="3600" w:hanging="360"/>
      </w:pPr>
      <w:rPr>
        <w:rFonts w:ascii="Arial" w:hAnsi="Arial" w:hint="default"/>
      </w:rPr>
    </w:lvl>
    <w:lvl w:ilvl="5" w:tplc="B95EEE4A" w:tentative="1">
      <w:start w:val="1"/>
      <w:numFmt w:val="bullet"/>
      <w:lvlText w:val="•"/>
      <w:lvlJc w:val="left"/>
      <w:pPr>
        <w:tabs>
          <w:tab w:val="num" w:pos="4320"/>
        </w:tabs>
        <w:ind w:left="4320" w:hanging="360"/>
      </w:pPr>
      <w:rPr>
        <w:rFonts w:ascii="Arial" w:hAnsi="Arial" w:hint="default"/>
      </w:rPr>
    </w:lvl>
    <w:lvl w:ilvl="6" w:tplc="2230FB6A" w:tentative="1">
      <w:start w:val="1"/>
      <w:numFmt w:val="bullet"/>
      <w:lvlText w:val="•"/>
      <w:lvlJc w:val="left"/>
      <w:pPr>
        <w:tabs>
          <w:tab w:val="num" w:pos="5040"/>
        </w:tabs>
        <w:ind w:left="5040" w:hanging="360"/>
      </w:pPr>
      <w:rPr>
        <w:rFonts w:ascii="Arial" w:hAnsi="Arial" w:hint="default"/>
      </w:rPr>
    </w:lvl>
    <w:lvl w:ilvl="7" w:tplc="DDC6A2D2" w:tentative="1">
      <w:start w:val="1"/>
      <w:numFmt w:val="bullet"/>
      <w:lvlText w:val="•"/>
      <w:lvlJc w:val="left"/>
      <w:pPr>
        <w:tabs>
          <w:tab w:val="num" w:pos="5760"/>
        </w:tabs>
        <w:ind w:left="5760" w:hanging="360"/>
      </w:pPr>
      <w:rPr>
        <w:rFonts w:ascii="Arial" w:hAnsi="Arial" w:hint="default"/>
      </w:rPr>
    </w:lvl>
    <w:lvl w:ilvl="8" w:tplc="BD26C9A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7F56A1"/>
    <w:multiLevelType w:val="hybridMultilevel"/>
    <w:tmpl w:val="5920A5D0"/>
    <w:lvl w:ilvl="0" w:tplc="8CCE41D2">
      <w:start w:val="1"/>
      <w:numFmt w:val="bullet"/>
      <w:lvlText w:val="•"/>
      <w:lvlJc w:val="left"/>
      <w:pPr>
        <w:tabs>
          <w:tab w:val="num" w:pos="720"/>
        </w:tabs>
        <w:ind w:left="720" w:hanging="360"/>
      </w:pPr>
      <w:rPr>
        <w:rFonts w:ascii="Arial" w:hAnsi="Arial" w:hint="default"/>
      </w:rPr>
    </w:lvl>
    <w:lvl w:ilvl="1" w:tplc="76703628" w:tentative="1">
      <w:start w:val="1"/>
      <w:numFmt w:val="bullet"/>
      <w:lvlText w:val="•"/>
      <w:lvlJc w:val="left"/>
      <w:pPr>
        <w:tabs>
          <w:tab w:val="num" w:pos="1440"/>
        </w:tabs>
        <w:ind w:left="1440" w:hanging="360"/>
      </w:pPr>
      <w:rPr>
        <w:rFonts w:ascii="Arial" w:hAnsi="Arial" w:hint="default"/>
      </w:rPr>
    </w:lvl>
    <w:lvl w:ilvl="2" w:tplc="0BA86F24" w:tentative="1">
      <w:start w:val="1"/>
      <w:numFmt w:val="bullet"/>
      <w:lvlText w:val="•"/>
      <w:lvlJc w:val="left"/>
      <w:pPr>
        <w:tabs>
          <w:tab w:val="num" w:pos="2160"/>
        </w:tabs>
        <w:ind w:left="2160" w:hanging="360"/>
      </w:pPr>
      <w:rPr>
        <w:rFonts w:ascii="Arial" w:hAnsi="Arial" w:hint="default"/>
      </w:rPr>
    </w:lvl>
    <w:lvl w:ilvl="3" w:tplc="59FECDA4" w:tentative="1">
      <w:start w:val="1"/>
      <w:numFmt w:val="bullet"/>
      <w:lvlText w:val="•"/>
      <w:lvlJc w:val="left"/>
      <w:pPr>
        <w:tabs>
          <w:tab w:val="num" w:pos="2880"/>
        </w:tabs>
        <w:ind w:left="2880" w:hanging="360"/>
      </w:pPr>
      <w:rPr>
        <w:rFonts w:ascii="Arial" w:hAnsi="Arial" w:hint="default"/>
      </w:rPr>
    </w:lvl>
    <w:lvl w:ilvl="4" w:tplc="BF161F6E" w:tentative="1">
      <w:start w:val="1"/>
      <w:numFmt w:val="bullet"/>
      <w:lvlText w:val="•"/>
      <w:lvlJc w:val="left"/>
      <w:pPr>
        <w:tabs>
          <w:tab w:val="num" w:pos="3600"/>
        </w:tabs>
        <w:ind w:left="3600" w:hanging="360"/>
      </w:pPr>
      <w:rPr>
        <w:rFonts w:ascii="Arial" w:hAnsi="Arial" w:hint="default"/>
      </w:rPr>
    </w:lvl>
    <w:lvl w:ilvl="5" w:tplc="029421D6" w:tentative="1">
      <w:start w:val="1"/>
      <w:numFmt w:val="bullet"/>
      <w:lvlText w:val="•"/>
      <w:lvlJc w:val="left"/>
      <w:pPr>
        <w:tabs>
          <w:tab w:val="num" w:pos="4320"/>
        </w:tabs>
        <w:ind w:left="4320" w:hanging="360"/>
      </w:pPr>
      <w:rPr>
        <w:rFonts w:ascii="Arial" w:hAnsi="Arial" w:hint="default"/>
      </w:rPr>
    </w:lvl>
    <w:lvl w:ilvl="6" w:tplc="8BEE95E2" w:tentative="1">
      <w:start w:val="1"/>
      <w:numFmt w:val="bullet"/>
      <w:lvlText w:val="•"/>
      <w:lvlJc w:val="left"/>
      <w:pPr>
        <w:tabs>
          <w:tab w:val="num" w:pos="5040"/>
        </w:tabs>
        <w:ind w:left="5040" w:hanging="360"/>
      </w:pPr>
      <w:rPr>
        <w:rFonts w:ascii="Arial" w:hAnsi="Arial" w:hint="default"/>
      </w:rPr>
    </w:lvl>
    <w:lvl w:ilvl="7" w:tplc="6D281FD2" w:tentative="1">
      <w:start w:val="1"/>
      <w:numFmt w:val="bullet"/>
      <w:lvlText w:val="•"/>
      <w:lvlJc w:val="left"/>
      <w:pPr>
        <w:tabs>
          <w:tab w:val="num" w:pos="5760"/>
        </w:tabs>
        <w:ind w:left="5760" w:hanging="360"/>
      </w:pPr>
      <w:rPr>
        <w:rFonts w:ascii="Arial" w:hAnsi="Arial" w:hint="default"/>
      </w:rPr>
    </w:lvl>
    <w:lvl w:ilvl="8" w:tplc="1C64923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06870"/>
    <w:multiLevelType w:val="hybridMultilevel"/>
    <w:tmpl w:val="A3F8FB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6B0D2C"/>
    <w:multiLevelType w:val="hybridMultilevel"/>
    <w:tmpl w:val="F8384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A90C16"/>
    <w:multiLevelType w:val="hybridMultilevel"/>
    <w:tmpl w:val="D592D1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23"/>
  </w:num>
  <w:num w:numId="4">
    <w:abstractNumId w:val="15"/>
  </w:num>
  <w:num w:numId="5">
    <w:abstractNumId w:val="11"/>
  </w:num>
  <w:num w:numId="6">
    <w:abstractNumId w:val="17"/>
  </w:num>
  <w:num w:numId="7">
    <w:abstractNumId w:val="20"/>
  </w:num>
  <w:num w:numId="8">
    <w:abstractNumId w:val="22"/>
  </w:num>
  <w:num w:numId="9">
    <w:abstractNumId w:val="25"/>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21"/>
  </w:num>
  <w:num w:numId="21">
    <w:abstractNumId w:val="16"/>
  </w:num>
  <w:num w:numId="22">
    <w:abstractNumId w:val="10"/>
  </w:num>
  <w:num w:numId="23">
    <w:abstractNumId w:val="13"/>
  </w:num>
  <w:num w:numId="24">
    <w:abstractNumId w:val="14"/>
  </w:num>
  <w:num w:numId="25">
    <w:abstractNumId w:val="2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0M7Q0M7E0N7awMDNU0lEKTi0uzszPAykwqQUAyhv7ECwAAAA="/>
  </w:docVars>
  <w:rsids>
    <w:rsidRoot w:val="005A0DE1"/>
    <w:rsid w:val="00000EF7"/>
    <w:rsid w:val="00005EAD"/>
    <w:rsid w:val="00017F7A"/>
    <w:rsid w:val="00020E6F"/>
    <w:rsid w:val="00021216"/>
    <w:rsid w:val="00022EDB"/>
    <w:rsid w:val="000300EF"/>
    <w:rsid w:val="0004136F"/>
    <w:rsid w:val="000427B1"/>
    <w:rsid w:val="00043E30"/>
    <w:rsid w:val="00044129"/>
    <w:rsid w:val="00047A4E"/>
    <w:rsid w:val="0005067D"/>
    <w:rsid w:val="00056B1A"/>
    <w:rsid w:val="00071CB3"/>
    <w:rsid w:val="00072C42"/>
    <w:rsid w:val="00073FC1"/>
    <w:rsid w:val="000749AA"/>
    <w:rsid w:val="000817EE"/>
    <w:rsid w:val="00090800"/>
    <w:rsid w:val="00092BF7"/>
    <w:rsid w:val="00097B3E"/>
    <w:rsid w:val="000A1DEB"/>
    <w:rsid w:val="000B53FE"/>
    <w:rsid w:val="000C02E5"/>
    <w:rsid w:val="000C0C84"/>
    <w:rsid w:val="000C19DD"/>
    <w:rsid w:val="000C2126"/>
    <w:rsid w:val="000D7FD4"/>
    <w:rsid w:val="000E2ADE"/>
    <w:rsid w:val="000E4DDA"/>
    <w:rsid w:val="000E5C71"/>
    <w:rsid w:val="000F426F"/>
    <w:rsid w:val="000F4644"/>
    <w:rsid w:val="00104128"/>
    <w:rsid w:val="001132E1"/>
    <w:rsid w:val="00116422"/>
    <w:rsid w:val="00125DF8"/>
    <w:rsid w:val="001320AC"/>
    <w:rsid w:val="00134BC2"/>
    <w:rsid w:val="00136B70"/>
    <w:rsid w:val="00140206"/>
    <w:rsid w:val="001410D4"/>
    <w:rsid w:val="001422BA"/>
    <w:rsid w:val="0015019A"/>
    <w:rsid w:val="00153581"/>
    <w:rsid w:val="00157746"/>
    <w:rsid w:val="0018213C"/>
    <w:rsid w:val="001840CD"/>
    <w:rsid w:val="001A26FE"/>
    <w:rsid w:val="001A531B"/>
    <w:rsid w:val="001A6F00"/>
    <w:rsid w:val="001B28D2"/>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9C5"/>
    <w:rsid w:val="002E0DDD"/>
    <w:rsid w:val="002E2756"/>
    <w:rsid w:val="002E5244"/>
    <w:rsid w:val="002E5502"/>
    <w:rsid w:val="002E6D2F"/>
    <w:rsid w:val="002E70EC"/>
    <w:rsid w:val="002F16CE"/>
    <w:rsid w:val="002F3F0C"/>
    <w:rsid w:val="002F56B0"/>
    <w:rsid w:val="00305E74"/>
    <w:rsid w:val="00315FFC"/>
    <w:rsid w:val="003204B4"/>
    <w:rsid w:val="00321AF3"/>
    <w:rsid w:val="00323286"/>
    <w:rsid w:val="0032399A"/>
    <w:rsid w:val="00324CF6"/>
    <w:rsid w:val="003250EA"/>
    <w:rsid w:val="00333E6A"/>
    <w:rsid w:val="003353A8"/>
    <w:rsid w:val="003361A5"/>
    <w:rsid w:val="0033759B"/>
    <w:rsid w:val="003547D1"/>
    <w:rsid w:val="003559FB"/>
    <w:rsid w:val="0036302B"/>
    <w:rsid w:val="003676C6"/>
    <w:rsid w:val="0037272C"/>
    <w:rsid w:val="0037798D"/>
    <w:rsid w:val="00384F04"/>
    <w:rsid w:val="00387373"/>
    <w:rsid w:val="00390F1C"/>
    <w:rsid w:val="00391728"/>
    <w:rsid w:val="003918B9"/>
    <w:rsid w:val="00392774"/>
    <w:rsid w:val="00394FEC"/>
    <w:rsid w:val="003A10AF"/>
    <w:rsid w:val="003A21CA"/>
    <w:rsid w:val="003C7515"/>
    <w:rsid w:val="003D127B"/>
    <w:rsid w:val="003D181F"/>
    <w:rsid w:val="003D5CD3"/>
    <w:rsid w:val="003D630C"/>
    <w:rsid w:val="003F6A04"/>
    <w:rsid w:val="00400A5D"/>
    <w:rsid w:val="00412447"/>
    <w:rsid w:val="00415473"/>
    <w:rsid w:val="00415D62"/>
    <w:rsid w:val="00420AC9"/>
    <w:rsid w:val="0042742A"/>
    <w:rsid w:val="00427604"/>
    <w:rsid w:val="00432FF5"/>
    <w:rsid w:val="0043454C"/>
    <w:rsid w:val="00434DEB"/>
    <w:rsid w:val="004370EB"/>
    <w:rsid w:val="004465E6"/>
    <w:rsid w:val="004522CD"/>
    <w:rsid w:val="00452462"/>
    <w:rsid w:val="0046144F"/>
    <w:rsid w:val="00475139"/>
    <w:rsid w:val="00475B12"/>
    <w:rsid w:val="00484CA7"/>
    <w:rsid w:val="004A090E"/>
    <w:rsid w:val="004A0DED"/>
    <w:rsid w:val="004A6442"/>
    <w:rsid w:val="004B6C5F"/>
    <w:rsid w:val="004C2B9F"/>
    <w:rsid w:val="004C5908"/>
    <w:rsid w:val="004E0C50"/>
    <w:rsid w:val="004E31F6"/>
    <w:rsid w:val="004E57A1"/>
    <w:rsid w:val="004E5C7F"/>
    <w:rsid w:val="004F6CAE"/>
    <w:rsid w:val="004F6E1B"/>
    <w:rsid w:val="005107DC"/>
    <w:rsid w:val="005178D0"/>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60151"/>
    <w:rsid w:val="0056341A"/>
    <w:rsid w:val="005643C6"/>
    <w:rsid w:val="00567E9A"/>
    <w:rsid w:val="005708F0"/>
    <w:rsid w:val="00572FDF"/>
    <w:rsid w:val="0058196D"/>
    <w:rsid w:val="005931E8"/>
    <w:rsid w:val="0059543A"/>
    <w:rsid w:val="005A0DE1"/>
    <w:rsid w:val="005A1675"/>
    <w:rsid w:val="005A43BA"/>
    <w:rsid w:val="005A75DC"/>
    <w:rsid w:val="005A7D0F"/>
    <w:rsid w:val="005B3844"/>
    <w:rsid w:val="005B7521"/>
    <w:rsid w:val="005C6FD3"/>
    <w:rsid w:val="005D4761"/>
    <w:rsid w:val="005E2308"/>
    <w:rsid w:val="005E4BDF"/>
    <w:rsid w:val="006004AC"/>
    <w:rsid w:val="00603833"/>
    <w:rsid w:val="00606470"/>
    <w:rsid w:val="006068D2"/>
    <w:rsid w:val="00620D24"/>
    <w:rsid w:val="00626E2F"/>
    <w:rsid w:val="0063010B"/>
    <w:rsid w:val="006314D5"/>
    <w:rsid w:val="0063313B"/>
    <w:rsid w:val="00654B90"/>
    <w:rsid w:val="006560DA"/>
    <w:rsid w:val="00660DED"/>
    <w:rsid w:val="0066367C"/>
    <w:rsid w:val="0067284F"/>
    <w:rsid w:val="00681986"/>
    <w:rsid w:val="0069280A"/>
    <w:rsid w:val="006A4ABE"/>
    <w:rsid w:val="006A692A"/>
    <w:rsid w:val="006A7F36"/>
    <w:rsid w:val="006C0101"/>
    <w:rsid w:val="006C60E6"/>
    <w:rsid w:val="006D1A41"/>
    <w:rsid w:val="006D33C2"/>
    <w:rsid w:val="006D3B39"/>
    <w:rsid w:val="006D5AB1"/>
    <w:rsid w:val="006E0CA6"/>
    <w:rsid w:val="006E5382"/>
    <w:rsid w:val="0070225B"/>
    <w:rsid w:val="00703E20"/>
    <w:rsid w:val="0070604C"/>
    <w:rsid w:val="007161C2"/>
    <w:rsid w:val="00752F43"/>
    <w:rsid w:val="00757285"/>
    <w:rsid w:val="00763721"/>
    <w:rsid w:val="007667FC"/>
    <w:rsid w:val="00766E44"/>
    <w:rsid w:val="007735A6"/>
    <w:rsid w:val="00780D61"/>
    <w:rsid w:val="007835FA"/>
    <w:rsid w:val="00791D0F"/>
    <w:rsid w:val="007B3515"/>
    <w:rsid w:val="007B5ECB"/>
    <w:rsid w:val="007B684A"/>
    <w:rsid w:val="007B744F"/>
    <w:rsid w:val="007C4FC6"/>
    <w:rsid w:val="007C5C45"/>
    <w:rsid w:val="007D64C1"/>
    <w:rsid w:val="007D74A0"/>
    <w:rsid w:val="007E4AF1"/>
    <w:rsid w:val="007E6D49"/>
    <w:rsid w:val="00804DE3"/>
    <w:rsid w:val="008068C2"/>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24A2"/>
    <w:rsid w:val="008A64AA"/>
    <w:rsid w:val="008A6DCC"/>
    <w:rsid w:val="008A7A8F"/>
    <w:rsid w:val="008B4763"/>
    <w:rsid w:val="008C3364"/>
    <w:rsid w:val="008C54B1"/>
    <w:rsid w:val="008D1BFA"/>
    <w:rsid w:val="008D2B3A"/>
    <w:rsid w:val="008D4F81"/>
    <w:rsid w:val="008E2877"/>
    <w:rsid w:val="008E5A83"/>
    <w:rsid w:val="008F327A"/>
    <w:rsid w:val="008F33EF"/>
    <w:rsid w:val="008F3BE9"/>
    <w:rsid w:val="008F4379"/>
    <w:rsid w:val="008F670A"/>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1857"/>
    <w:rsid w:val="009969A9"/>
    <w:rsid w:val="009A2CEE"/>
    <w:rsid w:val="009A44BF"/>
    <w:rsid w:val="009A674C"/>
    <w:rsid w:val="009B0B83"/>
    <w:rsid w:val="009B1E6B"/>
    <w:rsid w:val="009B5DF8"/>
    <w:rsid w:val="009C4A77"/>
    <w:rsid w:val="009C4FC0"/>
    <w:rsid w:val="009C51CD"/>
    <w:rsid w:val="009C780F"/>
    <w:rsid w:val="009D2C09"/>
    <w:rsid w:val="009D556B"/>
    <w:rsid w:val="009D5F51"/>
    <w:rsid w:val="009E2850"/>
    <w:rsid w:val="009E3FD5"/>
    <w:rsid w:val="009E4181"/>
    <w:rsid w:val="009E64FB"/>
    <w:rsid w:val="009F0B04"/>
    <w:rsid w:val="009F30B5"/>
    <w:rsid w:val="009F582B"/>
    <w:rsid w:val="00A00E8F"/>
    <w:rsid w:val="00A10AA5"/>
    <w:rsid w:val="00A11025"/>
    <w:rsid w:val="00A154ED"/>
    <w:rsid w:val="00A15FA6"/>
    <w:rsid w:val="00A23938"/>
    <w:rsid w:val="00A3043D"/>
    <w:rsid w:val="00A33F33"/>
    <w:rsid w:val="00A440DD"/>
    <w:rsid w:val="00A47528"/>
    <w:rsid w:val="00A532E3"/>
    <w:rsid w:val="00A73560"/>
    <w:rsid w:val="00A73B3A"/>
    <w:rsid w:val="00A76489"/>
    <w:rsid w:val="00A81B82"/>
    <w:rsid w:val="00AB3D02"/>
    <w:rsid w:val="00AB48AE"/>
    <w:rsid w:val="00AB6D54"/>
    <w:rsid w:val="00AC2EEA"/>
    <w:rsid w:val="00AC3669"/>
    <w:rsid w:val="00AD180B"/>
    <w:rsid w:val="00AD2941"/>
    <w:rsid w:val="00AD30DE"/>
    <w:rsid w:val="00AE1192"/>
    <w:rsid w:val="00AF34FB"/>
    <w:rsid w:val="00AF4F54"/>
    <w:rsid w:val="00B01188"/>
    <w:rsid w:val="00B02977"/>
    <w:rsid w:val="00B105C6"/>
    <w:rsid w:val="00B10745"/>
    <w:rsid w:val="00B14720"/>
    <w:rsid w:val="00B17333"/>
    <w:rsid w:val="00B22851"/>
    <w:rsid w:val="00B24756"/>
    <w:rsid w:val="00B25B2E"/>
    <w:rsid w:val="00B33538"/>
    <w:rsid w:val="00B41603"/>
    <w:rsid w:val="00B419EE"/>
    <w:rsid w:val="00B42BC4"/>
    <w:rsid w:val="00B43828"/>
    <w:rsid w:val="00B449EC"/>
    <w:rsid w:val="00B61049"/>
    <w:rsid w:val="00B62040"/>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E266E"/>
    <w:rsid w:val="00BE4726"/>
    <w:rsid w:val="00BE4B45"/>
    <w:rsid w:val="00BE7006"/>
    <w:rsid w:val="00BE752F"/>
    <w:rsid w:val="00BF3944"/>
    <w:rsid w:val="00C02434"/>
    <w:rsid w:val="00C06F7E"/>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318F"/>
    <w:rsid w:val="00CD60EB"/>
    <w:rsid w:val="00CD7991"/>
    <w:rsid w:val="00CE071F"/>
    <w:rsid w:val="00CE1C22"/>
    <w:rsid w:val="00CE36C3"/>
    <w:rsid w:val="00CF15AF"/>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859BB"/>
    <w:rsid w:val="00D90F9C"/>
    <w:rsid w:val="00D95CD2"/>
    <w:rsid w:val="00D97A35"/>
    <w:rsid w:val="00DA530F"/>
    <w:rsid w:val="00DA60D5"/>
    <w:rsid w:val="00DB07D0"/>
    <w:rsid w:val="00DB5F96"/>
    <w:rsid w:val="00DC034F"/>
    <w:rsid w:val="00DC280E"/>
    <w:rsid w:val="00DC3E6D"/>
    <w:rsid w:val="00DC40C2"/>
    <w:rsid w:val="00DD1CFC"/>
    <w:rsid w:val="00DD571F"/>
    <w:rsid w:val="00DE11D2"/>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744BD"/>
    <w:rsid w:val="00E77D6F"/>
    <w:rsid w:val="00E8689A"/>
    <w:rsid w:val="00EA15C4"/>
    <w:rsid w:val="00EA1BBC"/>
    <w:rsid w:val="00EB17CF"/>
    <w:rsid w:val="00EB20FC"/>
    <w:rsid w:val="00EB61D9"/>
    <w:rsid w:val="00EC3B2F"/>
    <w:rsid w:val="00ED561B"/>
    <w:rsid w:val="00ED5A5C"/>
    <w:rsid w:val="00ED695E"/>
    <w:rsid w:val="00EE6114"/>
    <w:rsid w:val="00EE65FF"/>
    <w:rsid w:val="00EF4C41"/>
    <w:rsid w:val="00EF6690"/>
    <w:rsid w:val="00F00FF2"/>
    <w:rsid w:val="00F0605D"/>
    <w:rsid w:val="00F111DC"/>
    <w:rsid w:val="00F11820"/>
    <w:rsid w:val="00F1761E"/>
    <w:rsid w:val="00F2312E"/>
    <w:rsid w:val="00F23A48"/>
    <w:rsid w:val="00F260D3"/>
    <w:rsid w:val="00F31B08"/>
    <w:rsid w:val="00F33C02"/>
    <w:rsid w:val="00F34ECA"/>
    <w:rsid w:val="00F438DC"/>
    <w:rsid w:val="00F44893"/>
    <w:rsid w:val="00F4715A"/>
    <w:rsid w:val="00F60CE4"/>
    <w:rsid w:val="00F616A6"/>
    <w:rsid w:val="00F6267B"/>
    <w:rsid w:val="00F705BA"/>
    <w:rsid w:val="00F72251"/>
    <w:rsid w:val="00F74F95"/>
    <w:rsid w:val="00F821F2"/>
    <w:rsid w:val="00F82E92"/>
    <w:rsid w:val="00F831BE"/>
    <w:rsid w:val="00F85A46"/>
    <w:rsid w:val="00F86C35"/>
    <w:rsid w:val="00F87568"/>
    <w:rsid w:val="00F92B2C"/>
    <w:rsid w:val="00FA257B"/>
    <w:rsid w:val="00FA2EE6"/>
    <w:rsid w:val="00FA5463"/>
    <w:rsid w:val="00FA5BC1"/>
    <w:rsid w:val="00FB2B94"/>
    <w:rsid w:val="00FC0A7D"/>
    <w:rsid w:val="00FC37E2"/>
    <w:rsid w:val="00FC398F"/>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C39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868">
      <w:bodyDiv w:val="1"/>
      <w:marLeft w:val="0"/>
      <w:marRight w:val="0"/>
      <w:marTop w:val="0"/>
      <w:marBottom w:val="0"/>
      <w:divBdr>
        <w:top w:val="none" w:sz="0" w:space="0" w:color="auto"/>
        <w:left w:val="none" w:sz="0" w:space="0" w:color="auto"/>
        <w:bottom w:val="none" w:sz="0" w:space="0" w:color="auto"/>
        <w:right w:val="none" w:sz="0" w:space="0" w:color="auto"/>
      </w:divBdr>
      <w:divsChild>
        <w:div w:id="876509558">
          <w:marLeft w:val="360"/>
          <w:marRight w:val="0"/>
          <w:marTop w:val="200"/>
          <w:marBottom w:val="0"/>
          <w:divBdr>
            <w:top w:val="none" w:sz="0" w:space="0" w:color="auto"/>
            <w:left w:val="none" w:sz="0" w:space="0" w:color="auto"/>
            <w:bottom w:val="none" w:sz="0" w:space="0" w:color="auto"/>
            <w:right w:val="none" w:sz="0" w:space="0" w:color="auto"/>
          </w:divBdr>
        </w:div>
        <w:div w:id="1517573494">
          <w:marLeft w:val="360"/>
          <w:marRight w:val="0"/>
          <w:marTop w:val="200"/>
          <w:marBottom w:val="0"/>
          <w:divBdr>
            <w:top w:val="none" w:sz="0" w:space="0" w:color="auto"/>
            <w:left w:val="none" w:sz="0" w:space="0" w:color="auto"/>
            <w:bottom w:val="none" w:sz="0" w:space="0" w:color="auto"/>
            <w:right w:val="none" w:sz="0" w:space="0" w:color="auto"/>
          </w:divBdr>
        </w:div>
        <w:div w:id="2034380463">
          <w:marLeft w:val="360"/>
          <w:marRight w:val="0"/>
          <w:marTop w:val="200"/>
          <w:marBottom w:val="0"/>
          <w:divBdr>
            <w:top w:val="none" w:sz="0" w:space="0" w:color="auto"/>
            <w:left w:val="none" w:sz="0" w:space="0" w:color="auto"/>
            <w:bottom w:val="none" w:sz="0" w:space="0" w:color="auto"/>
            <w:right w:val="none" w:sz="0" w:space="0" w:color="auto"/>
          </w:divBdr>
        </w:div>
      </w:divsChild>
    </w:div>
    <w:div w:id="766272695">
      <w:bodyDiv w:val="1"/>
      <w:marLeft w:val="0"/>
      <w:marRight w:val="0"/>
      <w:marTop w:val="0"/>
      <w:marBottom w:val="0"/>
      <w:divBdr>
        <w:top w:val="none" w:sz="0" w:space="0" w:color="auto"/>
        <w:left w:val="none" w:sz="0" w:space="0" w:color="auto"/>
        <w:bottom w:val="none" w:sz="0" w:space="0" w:color="auto"/>
        <w:right w:val="none" w:sz="0" w:space="0" w:color="auto"/>
      </w:divBdr>
      <w:divsChild>
        <w:div w:id="1333532326">
          <w:marLeft w:val="360"/>
          <w:marRight w:val="0"/>
          <w:marTop w:val="200"/>
          <w:marBottom w:val="0"/>
          <w:divBdr>
            <w:top w:val="none" w:sz="0" w:space="0" w:color="auto"/>
            <w:left w:val="none" w:sz="0" w:space="0" w:color="auto"/>
            <w:bottom w:val="none" w:sz="0" w:space="0" w:color="auto"/>
            <w:right w:val="none" w:sz="0" w:space="0" w:color="auto"/>
          </w:divBdr>
        </w:div>
        <w:div w:id="1235582122">
          <w:marLeft w:val="360"/>
          <w:marRight w:val="0"/>
          <w:marTop w:val="200"/>
          <w:marBottom w:val="0"/>
          <w:divBdr>
            <w:top w:val="none" w:sz="0" w:space="0" w:color="auto"/>
            <w:left w:val="none" w:sz="0" w:space="0" w:color="auto"/>
            <w:bottom w:val="none" w:sz="0" w:space="0" w:color="auto"/>
            <w:right w:val="none" w:sz="0" w:space="0" w:color="auto"/>
          </w:divBdr>
        </w:div>
      </w:divsChild>
    </w:div>
    <w:div w:id="877396128">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53966237">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231039372">
      <w:bodyDiv w:val="1"/>
      <w:marLeft w:val="0"/>
      <w:marRight w:val="0"/>
      <w:marTop w:val="0"/>
      <w:marBottom w:val="0"/>
      <w:divBdr>
        <w:top w:val="none" w:sz="0" w:space="0" w:color="auto"/>
        <w:left w:val="none" w:sz="0" w:space="0" w:color="auto"/>
        <w:bottom w:val="none" w:sz="0" w:space="0" w:color="auto"/>
        <w:right w:val="none" w:sz="0" w:space="0" w:color="auto"/>
      </w:divBdr>
      <w:divsChild>
        <w:div w:id="1575310162">
          <w:marLeft w:val="360"/>
          <w:marRight w:val="0"/>
          <w:marTop w:val="200"/>
          <w:marBottom w:val="0"/>
          <w:divBdr>
            <w:top w:val="none" w:sz="0" w:space="0" w:color="auto"/>
            <w:left w:val="none" w:sz="0" w:space="0" w:color="auto"/>
            <w:bottom w:val="none" w:sz="0" w:space="0" w:color="auto"/>
            <w:right w:val="none" w:sz="0" w:space="0" w:color="auto"/>
          </w:divBdr>
        </w:div>
        <w:div w:id="1810633184">
          <w:marLeft w:val="360"/>
          <w:marRight w:val="0"/>
          <w:marTop w:val="200"/>
          <w:marBottom w:val="0"/>
          <w:divBdr>
            <w:top w:val="none" w:sz="0" w:space="0" w:color="auto"/>
            <w:left w:val="none" w:sz="0" w:space="0" w:color="auto"/>
            <w:bottom w:val="none" w:sz="0" w:space="0" w:color="auto"/>
            <w:right w:val="none" w:sz="0" w:space="0" w:color="auto"/>
          </w:divBdr>
        </w:div>
      </w:divsChild>
    </w:div>
    <w:div w:id="1742213238">
      <w:bodyDiv w:val="1"/>
      <w:marLeft w:val="0"/>
      <w:marRight w:val="0"/>
      <w:marTop w:val="0"/>
      <w:marBottom w:val="0"/>
      <w:divBdr>
        <w:top w:val="none" w:sz="0" w:space="0" w:color="auto"/>
        <w:left w:val="none" w:sz="0" w:space="0" w:color="auto"/>
        <w:bottom w:val="none" w:sz="0" w:space="0" w:color="auto"/>
        <w:right w:val="none" w:sz="0" w:space="0" w:color="auto"/>
      </w:divBdr>
      <w:divsChild>
        <w:div w:id="155610433">
          <w:marLeft w:val="360"/>
          <w:marRight w:val="0"/>
          <w:marTop w:val="200"/>
          <w:marBottom w:val="0"/>
          <w:divBdr>
            <w:top w:val="none" w:sz="0" w:space="0" w:color="auto"/>
            <w:left w:val="none" w:sz="0" w:space="0" w:color="auto"/>
            <w:bottom w:val="none" w:sz="0" w:space="0" w:color="auto"/>
            <w:right w:val="none" w:sz="0" w:space="0" w:color="auto"/>
          </w:divBdr>
        </w:div>
        <w:div w:id="1253471463">
          <w:marLeft w:val="360"/>
          <w:marRight w:val="0"/>
          <w:marTop w:val="200"/>
          <w:marBottom w:val="0"/>
          <w:divBdr>
            <w:top w:val="none" w:sz="0" w:space="0" w:color="auto"/>
            <w:left w:val="none" w:sz="0" w:space="0" w:color="auto"/>
            <w:bottom w:val="none" w:sz="0" w:space="0" w:color="auto"/>
            <w:right w:val="none" w:sz="0" w:space="0" w:color="auto"/>
          </w:divBdr>
        </w:div>
        <w:div w:id="130195660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na%20Hajisaid\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4.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16</Pages>
  <Words>1887</Words>
  <Characters>10760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2021-12-16T20:59:00Z</dcterms:created>
  <dcterms:modified xsi:type="dcterms:W3CDTF">2021-12-18T00:09:00Z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